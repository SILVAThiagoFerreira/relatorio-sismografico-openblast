
<file path=[Content_Types].xml><?xml version="1.0" encoding="utf-8"?>
<Types xmlns="http://schemas.openxmlformats.org/package/2006/content-types">
  <Default Extension="bin" ContentType="image/jpeg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9A7D7E6" w14:textId="77777777" w:rsidR="008F1926" w:rsidRDefault="008F1926" w:rsidP="00021D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ENAEX B</w:t>
      </w:r>
      <w:r w:rsidR="00C66BDF">
        <w:rPr>
          <w:b/>
          <w:sz w:val="28"/>
          <w:szCs w:val="28"/>
        </w:rPr>
        <w:t>RASIL</w:t>
      </w:r>
    </w:p>
    <w:p w14:paraId="47126DAB" w14:textId="77777777" w:rsidR="00235B68" w:rsidRPr="00A65B0C" w:rsidRDefault="008F1926" w:rsidP="00021D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="00CF47DD">
        <w:rPr>
          <w:b/>
          <w:sz w:val="28"/>
          <w:szCs w:val="28"/>
        </w:rPr>
        <w:t>IBQ INDUSTRIAS QUIMICAS S.</w:t>
      </w:r>
      <w:r w:rsidR="00235B68" w:rsidRPr="00A65B0C">
        <w:rPr>
          <w:b/>
          <w:sz w:val="28"/>
          <w:szCs w:val="28"/>
        </w:rPr>
        <w:t>A</w:t>
      </w:r>
      <w:r w:rsidR="00CF47DD">
        <w:rPr>
          <w:b/>
          <w:sz w:val="28"/>
          <w:szCs w:val="28"/>
        </w:rPr>
        <w:t>.</w:t>
      </w:r>
      <w:r w:rsidR="00235B68" w:rsidRPr="00A65B0C">
        <w:rPr>
          <w:b/>
          <w:sz w:val="28"/>
          <w:szCs w:val="28"/>
        </w:rPr>
        <w:t>)</w:t>
      </w:r>
    </w:p>
    <w:p w14:paraId="29060E2B" w14:textId="77777777" w:rsidR="00235B68" w:rsidRPr="00A65B0C" w:rsidRDefault="00235B68" w:rsidP="00021DCE">
      <w:pPr>
        <w:jc w:val="center"/>
        <w:rPr>
          <w:b/>
          <w:sz w:val="28"/>
          <w:szCs w:val="28"/>
        </w:rPr>
      </w:pPr>
    </w:p>
    <w:p w14:paraId="685A4150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69889505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37C9BD6E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0D8B70BD" w14:textId="77777777" w:rsidR="00CC5B8C" w:rsidRDefault="00CC5B8C" w:rsidP="00062129">
      <w:pPr>
        <w:jc w:val="center"/>
        <w:rPr>
          <w:b/>
          <w:sz w:val="28"/>
          <w:szCs w:val="28"/>
        </w:rPr>
      </w:pPr>
    </w:p>
    <w:p w14:paraId="345E6A82" w14:textId="77777777" w:rsidR="00CF47DD" w:rsidRPr="00A65B0C" w:rsidRDefault="00CF47DD" w:rsidP="00021DCE">
      <w:pPr>
        <w:jc w:val="center"/>
        <w:rPr>
          <w:b/>
          <w:sz w:val="28"/>
          <w:szCs w:val="28"/>
        </w:rPr>
      </w:pPr>
    </w:p>
    <w:p w14:paraId="2528CE13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2976885E" w14:textId="77777777" w:rsidR="001306B8" w:rsidRPr="00A65B0C" w:rsidRDefault="00235B68" w:rsidP="00021DCE">
      <w:pPr>
        <w:jc w:val="center"/>
        <w:rPr>
          <w:b/>
          <w:sz w:val="28"/>
          <w:szCs w:val="28"/>
        </w:rPr>
      </w:pPr>
      <w:r w:rsidRPr="00A65B0C">
        <w:rPr>
          <w:b/>
          <w:color w:val="B5121B"/>
          <w:sz w:val="28"/>
          <w:szCs w:val="28"/>
        </w:rPr>
        <w:t xml:space="preserve">RELATÓRIO DE MONITORAMENTO </w:t>
      </w:r>
      <w:r w:rsidR="00CF47DD">
        <w:rPr>
          <w:b/>
          <w:color w:val="B5121B"/>
          <w:sz w:val="28"/>
          <w:szCs w:val="28"/>
        </w:rPr>
        <w:t>DOS EFEITOS DECORRENTES DE DESMONTE DE ROCHAS COM USO DE EXPLOSIVOS</w:t>
      </w:r>
    </w:p>
    <w:p w14:paraId="435A5358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7B3C1E99" w14:textId="3433A292" w:rsidR="001306B8" w:rsidRPr="00A65B0C" w:rsidRDefault="0009186A" w:rsidP="00021DCE">
      <w:pPr>
        <w:jc w:val="center"/>
        <w:rPr>
          <w:b/>
          <w:sz w:val="28"/>
          <w:szCs w:val="28"/>
        </w:rPr>
      </w:pPr>
      <w:r>
        <w:rPr>
          <w:b/>
          <w:color w:val="4A4F55"/>
          <w:sz w:val="28"/>
          <w:szCs w:val="28"/>
        </w:rPr>
        <w:t>MINERAÇÃO VALE-VERDE DO BRASIL LTDA</w:t>
      </w:r>
      <w:r w:rsidR="00CF47DD">
        <w:rPr>
          <w:b/>
          <w:color w:val="4A4F55"/>
          <w:sz w:val="28"/>
          <w:szCs w:val="28"/>
        </w:rPr>
        <w:t>.</w:t>
      </w:r>
    </w:p>
    <w:p w14:paraId="4C6EC64C" w14:textId="556D20D8" w:rsidR="001306B8" w:rsidRDefault="0009186A" w:rsidP="00021DCE">
      <w:pPr>
        <w:jc w:val="center"/>
        <w:rPr>
          <w:b/>
          <w:sz w:val="28"/>
          <w:szCs w:val="28"/>
        </w:rPr>
      </w:pPr>
      <w:r>
        <w:rPr>
          <w:b/>
          <w:color w:val="4A4F55"/>
          <w:sz w:val="28"/>
          <w:szCs w:val="28"/>
        </w:rPr>
        <w:t>CRAÍBAS</w:t>
      </w:r>
      <w:r w:rsidR="008140CB">
        <w:rPr>
          <w:b/>
          <w:color w:val="4A4F55"/>
          <w:sz w:val="28"/>
          <w:szCs w:val="28"/>
        </w:rPr>
        <w:t>/</w:t>
      </w:r>
      <w:r>
        <w:rPr>
          <w:b/>
          <w:color w:val="4A4F55"/>
          <w:sz w:val="28"/>
          <w:szCs w:val="28"/>
        </w:rPr>
        <w:t>AL</w:t>
      </w:r>
    </w:p>
    <w:p w14:paraId="50BA2F0B" w14:textId="77777777" w:rsidR="00CC5B8C" w:rsidRDefault="00CC5B8C" w:rsidP="00021DCE">
      <w:pPr>
        <w:jc w:val="center"/>
        <w:rPr>
          <w:b/>
          <w:sz w:val="28"/>
          <w:szCs w:val="28"/>
        </w:rPr>
      </w:pPr>
    </w:p>
    <w:p w14:paraId="11ABA63F" w14:textId="0139ED88" w:rsidR="00CC5B8C" w:rsidRPr="00A65B0C" w:rsidRDefault="00692AF6" w:rsidP="00021D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PERÍODO </w:t>
      </w:r>
      <w:r w:rsidR="00ED44E6" w:rsidRPr="00566D43">
        <w:rPr>
          <w:b/>
          <w:color w:val="EE0000"/>
          <w:sz w:val="28"/>
          <w:szCs w:val="28"/>
        </w:rPr>
        <w:t/>
      </w:r>
      <w:r w:rsidRPr="00566D43">
        <w:rPr>
          <w:b/>
          <w:color w:val="EE0000"/>
          <w:sz w:val="28"/>
          <w:szCs w:val="28"/>
        </w:rPr>
        <w:t/>
      </w:r>
      <w:r w:rsidR="00ED44E6" w:rsidRPr="00566D43">
        <w:rPr>
          <w:b/>
          <w:color w:val="EE0000"/>
          <w:sz w:val="28"/>
          <w:szCs w:val="28"/>
        </w:rPr>
        <w:t/>
      </w:r>
      <w:r w:rsidRPr="00566D43">
        <w:rPr>
          <w:b/>
          <w:color w:val="EE0000"/>
          <w:sz w:val="28"/>
          <w:szCs w:val="28"/>
        </w:rPr>
        <w:t/>
      </w:r>
      <w:r w:rsidR="000A6E4C" w:rsidRPr="00566D43">
        <w:rPr>
          <w:b/>
          <w:color w:val="EE0000"/>
          <w:sz w:val="28"/>
          <w:szCs w:val="28"/>
        </w:rPr>
        <w:t/>
      </w:r>
    </w:p>
    <w:p w14:paraId="01156BEC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2DD9F695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1DD56E4D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1FF5397B" w14:textId="77777777" w:rsidR="001306B8" w:rsidRDefault="001306B8" w:rsidP="00021DCE">
      <w:pPr>
        <w:jc w:val="center"/>
        <w:rPr>
          <w:b/>
          <w:sz w:val="28"/>
          <w:szCs w:val="28"/>
        </w:rPr>
      </w:pPr>
    </w:p>
    <w:p w14:paraId="1DAAFA0A" w14:textId="77777777" w:rsidR="001306B8" w:rsidRDefault="001306B8" w:rsidP="00021DCE">
      <w:pPr>
        <w:jc w:val="center"/>
        <w:rPr>
          <w:b/>
          <w:sz w:val="28"/>
          <w:szCs w:val="28"/>
        </w:rPr>
      </w:pPr>
    </w:p>
    <w:p w14:paraId="4347255E" w14:textId="77777777" w:rsidR="00142629" w:rsidRPr="00A65B0C" w:rsidRDefault="00142629" w:rsidP="00021DCE">
      <w:pPr>
        <w:jc w:val="center"/>
        <w:rPr>
          <w:b/>
          <w:sz w:val="28"/>
          <w:szCs w:val="28"/>
        </w:rPr>
      </w:pPr>
    </w:p>
    <w:p w14:paraId="1B714D2C" w14:textId="77777777" w:rsidR="001306B8" w:rsidRPr="00A65B0C" w:rsidRDefault="001306B8" w:rsidP="00021DCE">
      <w:pPr>
        <w:jc w:val="center"/>
        <w:rPr>
          <w:b/>
          <w:sz w:val="28"/>
          <w:szCs w:val="28"/>
        </w:rPr>
      </w:pPr>
    </w:p>
    <w:p w14:paraId="64AA4DD3" w14:textId="77777777" w:rsidR="001306B8" w:rsidRDefault="001306B8" w:rsidP="00021DCE">
      <w:pPr>
        <w:jc w:val="center"/>
        <w:rPr>
          <w:b/>
          <w:sz w:val="28"/>
          <w:szCs w:val="28"/>
        </w:rPr>
      </w:pPr>
    </w:p>
    <w:p w14:paraId="7478845F" w14:textId="77777777" w:rsidR="00142629" w:rsidRPr="00A65B0C" w:rsidRDefault="00142629" w:rsidP="00021DCE">
      <w:pPr>
        <w:jc w:val="center"/>
        <w:rPr>
          <w:b/>
          <w:sz w:val="28"/>
          <w:szCs w:val="28"/>
        </w:rPr>
      </w:pPr>
    </w:p>
    <w:p w14:paraId="4E7B1FDB" w14:textId="6356EA60" w:rsidR="001306B8" w:rsidRPr="00A65B0C" w:rsidRDefault="008D36DB" w:rsidP="008D36DB">
      <w:pPr>
        <w:tabs>
          <w:tab w:val="center" w:pos="4820"/>
          <w:tab w:val="left" w:pos="8445"/>
        </w:tabs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AF7310">
        <w:rPr>
          <w:b/>
          <w:sz w:val="28"/>
          <w:szCs w:val="28"/>
        </w:rPr>
        <w:t>CRAÍBAS,</w:t>
      </w:r>
      <w:r w:rsidR="008F1926">
        <w:rPr>
          <w:b/>
          <w:sz w:val="28"/>
          <w:szCs w:val="28"/>
        </w:rPr>
        <w:t xml:space="preserve"> </w:t>
      </w:r>
      <w:r w:rsidR="00AF7310">
        <w:rPr>
          <w:b/>
          <w:sz w:val="28"/>
          <w:szCs w:val="28"/>
        </w:rPr>
        <w:t>202</w:t>
      </w:r>
      <w:r w:rsidR="00C15559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ab/>
      </w:r>
    </w:p>
    <w:p w14:paraId="6481EB66" w14:textId="77777777" w:rsidR="008D36DB" w:rsidRDefault="008D36DB" w:rsidP="008140CB">
      <w:pPr>
        <w:spacing w:line="480" w:lineRule="auto"/>
        <w:jc w:val="center"/>
      </w:pPr>
    </w:p>
    <w:p w14:paraId="74121D2D" w14:textId="77777777" w:rsidR="008D36DB" w:rsidRPr="008D36DB" w:rsidRDefault="008D36DB" w:rsidP="008D36DB"/>
    <w:p w14:paraId="75F62A2D" w14:textId="77777777" w:rsidR="008D36DB" w:rsidRPr="008D36DB" w:rsidRDefault="008D36DB" w:rsidP="008D36DB"/>
    <w:p w14:paraId="7FBCF0A9" w14:textId="77777777" w:rsidR="008D36DB" w:rsidRPr="008D36DB" w:rsidRDefault="008D36DB" w:rsidP="008D36DB"/>
    <w:p w14:paraId="028843B6" w14:textId="77777777" w:rsidR="008D36DB" w:rsidRPr="008D36DB" w:rsidRDefault="008D36DB" w:rsidP="008D36DB"/>
    <w:p w14:paraId="409A4521" w14:textId="77777777" w:rsidR="008D36DB" w:rsidRDefault="008D36DB" w:rsidP="008140CB">
      <w:pPr>
        <w:spacing w:line="480" w:lineRule="auto"/>
        <w:jc w:val="center"/>
      </w:pPr>
    </w:p>
    <w:p w14:paraId="2DD0D9F3" w14:textId="66A4BA5C" w:rsidR="003074E6" w:rsidRPr="008713A6" w:rsidRDefault="003074E6" w:rsidP="008140CB">
      <w:pPr>
        <w:spacing w:line="480" w:lineRule="auto"/>
        <w:jc w:val="center"/>
        <w:rPr>
          <w:b/>
        </w:rPr>
      </w:pPr>
      <w:r w:rsidRPr="008713A6">
        <w:rPr>
          <w:b/>
        </w:rPr>
        <w:t>SUMÁRIO</w:t>
      </w:r>
    </w:p>
    <w:p w14:paraId="404617EB" w14:textId="77777777" w:rsidR="003074E6" w:rsidRDefault="003074E6" w:rsidP="008140CB">
      <w:pPr>
        <w:spacing w:line="480" w:lineRule="auto"/>
      </w:pPr>
    </w:p>
    <w:p w14:paraId="5C1067A3" w14:textId="121B8284" w:rsidR="003074E6" w:rsidRPr="00ED5FE5" w:rsidRDefault="003074E6" w:rsidP="008140CB">
      <w:pPr>
        <w:spacing w:line="480" w:lineRule="auto"/>
        <w:rPr>
          <w:b/>
          <w:color w:val="auto"/>
        </w:rPr>
      </w:pPr>
      <w:hyperlink w:anchor="I" w:history="1">
        <w:r w:rsidRPr="00ED5FE5">
          <w:rPr>
            <w:rStyle w:val="Hyperlink"/>
            <w:b/>
            <w:color w:val="auto"/>
            <w:u w:val="none"/>
          </w:rPr>
          <w:t>1. INTRODUÇÃO</w:t>
        </w:r>
      </w:hyperlink>
    </w:p>
    <w:p w14:paraId="7C64CD2D" w14:textId="2171EBCC" w:rsidR="003074E6" w:rsidRPr="00ED5FE5" w:rsidRDefault="003074E6" w:rsidP="008140CB">
      <w:pPr>
        <w:spacing w:line="480" w:lineRule="auto"/>
        <w:rPr>
          <w:b/>
          <w:color w:val="auto"/>
        </w:rPr>
      </w:pPr>
      <w:hyperlink w:anchor="II" w:history="1">
        <w:r w:rsidRPr="00ED5FE5">
          <w:rPr>
            <w:rStyle w:val="Hyperlink"/>
            <w:b/>
            <w:color w:val="auto"/>
            <w:u w:val="none"/>
          </w:rPr>
          <w:t xml:space="preserve">2. </w:t>
        </w:r>
        <w:r w:rsidR="00D53472" w:rsidRPr="00ED5FE5">
          <w:rPr>
            <w:rStyle w:val="Hyperlink"/>
            <w:b/>
            <w:color w:val="auto"/>
            <w:u w:val="none"/>
          </w:rPr>
          <w:t xml:space="preserve">NORMA </w:t>
        </w:r>
        <w:r w:rsidRPr="00ED5FE5">
          <w:rPr>
            <w:rStyle w:val="Hyperlink"/>
            <w:b/>
            <w:color w:val="auto"/>
            <w:u w:val="none"/>
          </w:rPr>
          <w:t>ABNT NBR 9653:2018</w:t>
        </w:r>
      </w:hyperlink>
    </w:p>
    <w:p w14:paraId="422025F1" w14:textId="5BEA601E" w:rsidR="003074E6" w:rsidRPr="00ED5FE5" w:rsidRDefault="003074E6" w:rsidP="008140CB">
      <w:pPr>
        <w:spacing w:line="480" w:lineRule="auto"/>
        <w:rPr>
          <w:b/>
          <w:color w:val="auto"/>
        </w:rPr>
      </w:pPr>
      <w:hyperlink w:anchor="III" w:history="1">
        <w:r w:rsidRPr="00ED5FE5">
          <w:rPr>
            <w:rStyle w:val="Hyperlink"/>
            <w:b/>
            <w:color w:val="auto"/>
            <w:u w:val="none"/>
          </w:rPr>
          <w:t>3. METODOLOGIA</w:t>
        </w:r>
      </w:hyperlink>
    </w:p>
    <w:p w14:paraId="665C6C49" w14:textId="1A034789" w:rsidR="003074E6" w:rsidRPr="00ED5FE5" w:rsidRDefault="003074E6" w:rsidP="008140CB">
      <w:pPr>
        <w:spacing w:line="480" w:lineRule="auto"/>
        <w:rPr>
          <w:b/>
          <w:color w:val="auto"/>
        </w:rPr>
      </w:pPr>
      <w:hyperlink w:anchor="IV" w:history="1">
        <w:r w:rsidRPr="00ED5FE5">
          <w:rPr>
            <w:rStyle w:val="Hyperlink"/>
            <w:b/>
            <w:color w:val="auto"/>
            <w:u w:val="none"/>
          </w:rPr>
          <w:t>4. BOLETINS DE DESMONTE</w:t>
        </w:r>
      </w:hyperlink>
    </w:p>
    <w:p w14:paraId="02B30F47" w14:textId="6B9D533B" w:rsidR="003074E6" w:rsidRPr="00ED5FE5" w:rsidRDefault="003074E6" w:rsidP="008140CB">
      <w:pPr>
        <w:spacing w:line="480" w:lineRule="auto"/>
        <w:rPr>
          <w:b/>
          <w:color w:val="auto"/>
        </w:rPr>
      </w:pPr>
      <w:hyperlink w:anchor="V" w:history="1">
        <w:r w:rsidRPr="00ED5FE5">
          <w:rPr>
            <w:rStyle w:val="Hyperlink"/>
            <w:b/>
            <w:color w:val="auto"/>
            <w:u w:val="none"/>
          </w:rPr>
          <w:t xml:space="preserve">5. </w:t>
        </w:r>
        <w:r w:rsidR="007F3645" w:rsidRPr="00ED5FE5">
          <w:rPr>
            <w:rStyle w:val="Hyperlink"/>
            <w:b/>
            <w:color w:val="auto"/>
            <w:u w:val="none"/>
          </w:rPr>
          <w:t>LOCAIS</w:t>
        </w:r>
        <w:r w:rsidRPr="00ED5FE5">
          <w:rPr>
            <w:rStyle w:val="Hyperlink"/>
            <w:b/>
            <w:color w:val="auto"/>
            <w:u w:val="none"/>
          </w:rPr>
          <w:t xml:space="preserve"> DE MONITORAMENTO</w:t>
        </w:r>
      </w:hyperlink>
    </w:p>
    <w:p w14:paraId="2A5DD9B5" w14:textId="6EFDD69D" w:rsidR="003074E6" w:rsidRPr="00ED5FE5" w:rsidRDefault="003074E6" w:rsidP="008140CB">
      <w:pPr>
        <w:spacing w:line="480" w:lineRule="auto"/>
        <w:rPr>
          <w:b/>
          <w:color w:val="auto"/>
        </w:rPr>
      </w:pPr>
      <w:hyperlink w:anchor="VI" w:history="1">
        <w:r w:rsidRPr="00ED5FE5">
          <w:rPr>
            <w:rStyle w:val="Hyperlink"/>
            <w:b/>
            <w:color w:val="auto"/>
            <w:u w:val="none"/>
          </w:rPr>
          <w:t>6. REGISTROS SISMOGRÁFICOS</w:t>
        </w:r>
      </w:hyperlink>
    </w:p>
    <w:p w14:paraId="6A4C3E37" w14:textId="4805DB07" w:rsidR="008713A6" w:rsidRPr="00ED5FE5" w:rsidRDefault="008713A6" w:rsidP="0027101A">
      <w:pPr>
        <w:spacing w:line="480" w:lineRule="auto"/>
        <w:rPr>
          <w:b/>
          <w:color w:val="auto"/>
        </w:rPr>
      </w:pPr>
      <w:hyperlink w:anchor="VII" w:history="1">
        <w:r w:rsidRPr="00ED5FE5">
          <w:rPr>
            <w:rStyle w:val="Hyperlink"/>
            <w:b/>
            <w:color w:val="auto"/>
            <w:u w:val="none"/>
          </w:rPr>
          <w:t>7. CONCLUSÃO</w:t>
        </w:r>
      </w:hyperlink>
    </w:p>
    <w:p w14:paraId="2AEAD45D" w14:textId="1681CAD0" w:rsidR="00182D81" w:rsidRPr="00ED5FE5" w:rsidRDefault="00182D81" w:rsidP="0027101A">
      <w:pPr>
        <w:spacing w:line="480" w:lineRule="auto"/>
        <w:rPr>
          <w:b/>
          <w:color w:val="auto"/>
        </w:rPr>
      </w:pPr>
      <w:hyperlink w:anchor="VIII" w:history="1">
        <w:r w:rsidRPr="00ED5FE5">
          <w:rPr>
            <w:rStyle w:val="Hyperlink"/>
            <w:b/>
            <w:color w:val="auto"/>
            <w:u w:val="none"/>
          </w:rPr>
          <w:t>8. ANEXOS</w:t>
        </w:r>
      </w:hyperlink>
    </w:p>
    <w:p w14:paraId="09FBBBA5" w14:textId="77777777" w:rsidR="003074E6" w:rsidRDefault="003074E6" w:rsidP="00021DCE"/>
    <w:p w14:paraId="195A5F7E" w14:textId="77777777" w:rsidR="003074E6" w:rsidRDefault="003074E6" w:rsidP="00021DCE"/>
    <w:p w14:paraId="3B0E213E" w14:textId="77777777" w:rsidR="0051407C" w:rsidRPr="00A65B0C" w:rsidRDefault="003074E6" w:rsidP="00021DCE">
      <w:pPr>
        <w:rPr>
          <w:b/>
        </w:rPr>
      </w:pPr>
      <w:bookmarkStart w:id="0" w:name="I"/>
      <w:r>
        <w:br w:type="page"/>
      </w:r>
      <w:r w:rsidR="00CD3EA2" w:rsidRPr="00A65B0C">
        <w:rPr>
          <w:b/>
        </w:rPr>
        <w:lastRenderedPageBreak/>
        <w:t>1. INTRODUÇÃO</w:t>
      </w:r>
    </w:p>
    <w:bookmarkEnd w:id="0"/>
    <w:p w14:paraId="281E1168" w14:textId="77777777" w:rsidR="00CD3EA2" w:rsidRDefault="00CD3EA2" w:rsidP="00021DCE"/>
    <w:p w14:paraId="248E7A01" w14:textId="2DADA94D" w:rsidR="00021DCE" w:rsidRDefault="00CD3EA2" w:rsidP="002C0DDE">
      <w:pPr>
        <w:ind w:firstLine="720"/>
      </w:pPr>
      <w:r>
        <w:t xml:space="preserve">O objetivo deste relatório é </w:t>
      </w:r>
      <w:r w:rsidR="00A2558F">
        <w:t>apresentar os resultados d</w:t>
      </w:r>
      <w:r>
        <w:t xml:space="preserve">o monitoramento </w:t>
      </w:r>
      <w:r w:rsidR="00A2558F">
        <w:t>dos desmontes de rochas com o uso de explosivos de acordo com o</w:t>
      </w:r>
      <w:r w:rsidR="00E11628">
        <w:t xml:space="preserve"> guia descrito na </w:t>
      </w:r>
      <w:r w:rsidR="006D2517">
        <w:t xml:space="preserve">norma </w:t>
      </w:r>
      <w:r w:rsidR="00E11628">
        <w:t>ABNT NBR 9653</w:t>
      </w:r>
      <w:r w:rsidR="00A2558F">
        <w:t>:</w:t>
      </w:r>
      <w:r w:rsidR="00E11628">
        <w:t>2018. As informações d</w:t>
      </w:r>
      <w:r w:rsidR="00021DCE">
        <w:t>a empresa e período</w:t>
      </w:r>
      <w:r w:rsidR="00E11628">
        <w:t xml:space="preserve"> de monitoramento</w:t>
      </w:r>
      <w:r>
        <w:t xml:space="preserve"> </w:t>
      </w:r>
      <w:r w:rsidR="00E11628">
        <w:t xml:space="preserve">estão </w:t>
      </w:r>
      <w:r w:rsidR="006D2517">
        <w:t>descritas</w:t>
      </w:r>
      <w:r w:rsidR="00BD6E74">
        <w:t>, a seguir</w:t>
      </w:r>
      <w:r w:rsidR="00EC53C1">
        <w:t>:</w:t>
      </w:r>
    </w:p>
    <w:p w14:paraId="10555EB6" w14:textId="77777777" w:rsidR="00E24ABD" w:rsidRDefault="00E24ABD" w:rsidP="002C0DDE">
      <w:pPr>
        <w:ind w:firstLine="720"/>
      </w:pPr>
    </w:p>
    <w:p w14:paraId="12C2E7F8" w14:textId="031AEB01" w:rsidR="00E24ABD" w:rsidRPr="00B92C2C" w:rsidRDefault="00E24ABD" w:rsidP="00E24ABD">
      <w:pPr>
        <w:jc w:val="center"/>
        <w:rPr>
          <w:sz w:val="20"/>
          <w:szCs w:val="20"/>
        </w:rPr>
      </w:pPr>
      <w:r w:rsidRPr="00B92C2C">
        <w:rPr>
          <w:sz w:val="20"/>
          <w:szCs w:val="20"/>
        </w:rPr>
        <w:t>Tabela 1</w:t>
      </w:r>
      <w:r w:rsidR="00B44394">
        <w:rPr>
          <w:sz w:val="20"/>
          <w:szCs w:val="20"/>
        </w:rPr>
        <w:t xml:space="preserve"> –</w:t>
      </w:r>
      <w:r w:rsidR="00B44394" w:rsidRPr="00B75F72">
        <w:rPr>
          <w:sz w:val="20"/>
          <w:szCs w:val="20"/>
        </w:rPr>
        <w:t xml:space="preserve"> </w:t>
      </w:r>
      <w:r w:rsidRPr="00B92C2C">
        <w:rPr>
          <w:sz w:val="20"/>
          <w:szCs w:val="20"/>
        </w:rPr>
        <w:t>Identificação da empresa e período de monitoramento.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8"/>
        <w:gridCol w:w="6703"/>
      </w:tblGrid>
      <w:tr w:rsidR="00ED72B2" w:rsidRPr="00962102" w14:paraId="2EE17908" w14:textId="77777777" w:rsidTr="0012282D">
        <w:trPr>
          <w:trHeight w:val="300"/>
        </w:trPr>
        <w:tc>
          <w:tcPr>
            <w:tcW w:w="152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45FCCF3A" w14:textId="77777777" w:rsidR="00ED72B2" w:rsidRPr="0012282D" w:rsidRDefault="00ED72B2" w:rsidP="00ED72B2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12282D">
              <w:rPr>
                <w:rFonts w:cs="Arial"/>
                <w:b/>
                <w:bCs/>
                <w:sz w:val="20"/>
                <w:szCs w:val="20"/>
                <w:lang w:eastAsia="pt-BR"/>
              </w:rPr>
              <w:t>Razão Social da Empresa</w:t>
            </w:r>
          </w:p>
        </w:tc>
        <w:tc>
          <w:tcPr>
            <w:tcW w:w="348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0EA6C508" w14:textId="2891EE51" w:rsidR="00ED72B2" w:rsidRPr="0012282D" w:rsidRDefault="00ED72B2" w:rsidP="00ED72B2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>Mineração Vale Verde do Brasil Ltda</w:t>
            </w:r>
          </w:p>
        </w:tc>
      </w:tr>
      <w:tr w:rsidR="00ED72B2" w:rsidRPr="00962102" w14:paraId="2289D437" w14:textId="77777777" w:rsidTr="0012282D">
        <w:trPr>
          <w:trHeight w:val="600"/>
        </w:trPr>
        <w:tc>
          <w:tcPr>
            <w:tcW w:w="152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7C81B5D2" w14:textId="77777777" w:rsidR="00ED72B2" w:rsidRPr="0012282D" w:rsidRDefault="00ED72B2" w:rsidP="00ED72B2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12282D">
              <w:rPr>
                <w:rFonts w:cs="Arial"/>
                <w:b/>
                <w:bCs/>
                <w:sz w:val="20"/>
                <w:szCs w:val="20"/>
                <w:lang w:eastAsia="pt-BR"/>
              </w:rPr>
              <w:t>Endereço da Unidade</w:t>
            </w:r>
          </w:p>
        </w:tc>
        <w:tc>
          <w:tcPr>
            <w:tcW w:w="348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  <w:hideMark/>
          </w:tcPr>
          <w:p w14:paraId="172932AD" w14:textId="24E60B5B" w:rsidR="00ED72B2" w:rsidRPr="0012282D" w:rsidRDefault="00ED72B2" w:rsidP="00ED72B2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>ROD. AL-486, KM 4, Sítio Lagoa do Mel, Zona Rural, Craíbas-AL</w:t>
            </w:r>
          </w:p>
        </w:tc>
      </w:tr>
    </w:tbl>
    <w:p w14:paraId="73A5B77F" w14:textId="77777777" w:rsidR="00BD0674" w:rsidRDefault="00BD0674" w:rsidP="00BD0674"/>
    <w:p w14:paraId="377D65BE" w14:textId="77777777" w:rsidR="006D2517" w:rsidRPr="00A65B0C" w:rsidRDefault="006D2517" w:rsidP="006D2517">
      <w:pPr>
        <w:rPr>
          <w:b/>
        </w:rPr>
      </w:pPr>
      <w:bookmarkStart w:id="1" w:name="II"/>
      <w:r>
        <w:rPr>
          <w:b/>
        </w:rPr>
        <w:t>2</w:t>
      </w:r>
      <w:r w:rsidRPr="00A65B0C">
        <w:rPr>
          <w:b/>
        </w:rPr>
        <w:t xml:space="preserve">. </w:t>
      </w:r>
      <w:r w:rsidR="00D53472">
        <w:rPr>
          <w:b/>
        </w:rPr>
        <w:t xml:space="preserve">NORMA </w:t>
      </w:r>
      <w:r>
        <w:rPr>
          <w:b/>
        </w:rPr>
        <w:t>ABNT NBR 9653:2018</w:t>
      </w:r>
    </w:p>
    <w:bookmarkEnd w:id="1"/>
    <w:p w14:paraId="60B5055C" w14:textId="77777777" w:rsidR="006D2517" w:rsidRDefault="006D2517" w:rsidP="006D2517"/>
    <w:p w14:paraId="38320435" w14:textId="3CA11BE7" w:rsidR="00BD0674" w:rsidRDefault="00772A17" w:rsidP="00A2558F">
      <w:pPr>
        <w:ind w:firstLine="720"/>
      </w:pPr>
      <w:r>
        <w:t xml:space="preserve">A norma ABNT NBR 9653:2018 – </w:t>
      </w:r>
      <w:r w:rsidR="005960FE">
        <w:rPr>
          <w:i/>
        </w:rPr>
        <w:t>G</w:t>
      </w:r>
      <w:r w:rsidR="006D2517" w:rsidRPr="00772A17">
        <w:rPr>
          <w:i/>
        </w:rPr>
        <w:t>uia para avaliação dos efeitos provocados pelo uso de explosivos nas minerações em áre</w:t>
      </w:r>
      <w:r w:rsidRPr="00772A17">
        <w:rPr>
          <w:i/>
        </w:rPr>
        <w:t>a urbana</w:t>
      </w:r>
      <w:r>
        <w:t xml:space="preserve"> –</w:t>
      </w:r>
      <w:r w:rsidR="00F17C68">
        <w:t xml:space="preserve"> define a metodologia e </w:t>
      </w:r>
      <w:r w:rsidR="009E675A">
        <w:t>os parâmetros de avaliação dos riscos inerentes ao desmonte de rochas com o</w:t>
      </w:r>
      <w:r w:rsidR="00F17C68">
        <w:t xml:space="preserve"> uso de explosivos (vibraç</w:t>
      </w:r>
      <w:r w:rsidR="000C3745">
        <w:t>ão no terreno</w:t>
      </w:r>
      <w:r w:rsidR="00F17C68">
        <w:t xml:space="preserve">, pressão acústica ou ruído e </w:t>
      </w:r>
      <w:proofErr w:type="spellStart"/>
      <w:r w:rsidR="00344BEF">
        <w:t>ultralançamento</w:t>
      </w:r>
      <w:proofErr w:type="spellEnd"/>
      <w:r w:rsidR="00F17C68">
        <w:t>).</w:t>
      </w:r>
    </w:p>
    <w:p w14:paraId="00FAE99E" w14:textId="38AD2492" w:rsidR="00DA77B0" w:rsidRDefault="000C3745" w:rsidP="00A2558F">
      <w:pPr>
        <w:ind w:firstLine="720"/>
      </w:pPr>
      <w:r>
        <w:t>A vibração no terreno deve ser avaliada pela magnitude e frequência de vibração de partícula. O parâmetro utilizado para a avaliação é a velocidade de vibração de partícula de pico (PPV)</w:t>
      </w:r>
      <w:r w:rsidR="00BD6E74">
        <w:t xml:space="preserve">, </w:t>
      </w:r>
      <w:r w:rsidR="009E675A">
        <w:t>que corresponde à</w:t>
      </w:r>
      <w:r w:rsidR="00BD6E74">
        <w:t xml:space="preserve"> maior velocidade de suas 3 componentes ortogonais (vertical, transversal e longitudinal). Os limites de velocidade da PPV</w:t>
      </w:r>
      <w:r w:rsidR="00B50FB6">
        <w:t xml:space="preserve"> associado </w:t>
      </w:r>
      <w:r w:rsidR="00DC49A8">
        <w:t>à</w:t>
      </w:r>
      <w:r w:rsidR="00B50FB6">
        <w:t xml:space="preserve"> sua respectiva frequência</w:t>
      </w:r>
      <w:r w:rsidR="00BD6E74">
        <w:t>, os quais acima destes podem ocorrer danos estruturais, estão demonstrados na Figura 1.</w:t>
      </w:r>
    </w:p>
    <w:p w14:paraId="37607769" w14:textId="2C1ED050" w:rsidR="00DA77B0" w:rsidRDefault="00DA77B0" w:rsidP="00E8727D">
      <w:pPr>
        <w:ind w:firstLine="720"/>
      </w:pPr>
      <w:r w:rsidRPr="00DA77B0">
        <w:t>Abaixo</w:t>
      </w:r>
      <w:r w:rsidR="00A2558F">
        <w:t>, segue a tabela com os limites de velocidade de pico de partículas por faixa de frequência, conforme a</w:t>
      </w:r>
      <w:r w:rsidRPr="00DA77B0">
        <w:t xml:space="preserve"> ABNT NBR 9653:2018</w:t>
      </w:r>
      <w:r w:rsidR="008E01CC">
        <w:t>.</w:t>
      </w:r>
    </w:p>
    <w:p w14:paraId="124426B7" w14:textId="2F66EA7F" w:rsidR="000900A0" w:rsidRPr="004B7531" w:rsidRDefault="007E655A" w:rsidP="004B7531">
      <w:pPr>
        <w:jc w:val="center"/>
        <w:rPr>
          <w:sz w:val="20"/>
          <w:szCs w:val="20"/>
        </w:rPr>
      </w:pPr>
      <w:r w:rsidRPr="00B03C36">
        <w:rPr>
          <w:noProof/>
        </w:rPr>
        <w:drawing>
          <wp:inline distT="0" distB="0" distL="0" distR="0" wp14:anchorId="1108B40A" wp14:editId="4FD47855">
            <wp:extent cx="6089142" cy="1075055"/>
            <wp:effectExtent l="19050" t="19050" r="26035" b="20955"/>
            <wp:docPr id="1129197523" name="Imagem 1" descr="Interface gráfica do usuário, Texto, Aplicativo&#10;&#10;O conteúdo gerado por IA pode estar incorr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197523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>
                            <a14:imgLayer r:embed="rId13">
                              <a14:imgEffect>
                                <a14:sharpenSoften amount="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142" cy="10750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E01CC">
        <w:br/>
      </w:r>
      <w:r w:rsidR="008E01CC" w:rsidRPr="004B7531">
        <w:rPr>
          <w:sz w:val="20"/>
          <w:szCs w:val="20"/>
        </w:rPr>
        <w:t>Figura 1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="008E01CC" w:rsidRPr="004B7531">
        <w:rPr>
          <w:sz w:val="20"/>
          <w:szCs w:val="20"/>
        </w:rPr>
        <w:t>Limites de velocidade de pico de partícula por faixa de frequência</w:t>
      </w:r>
    </w:p>
    <w:p w14:paraId="38FA0ECF" w14:textId="77777777" w:rsidR="00873B34" w:rsidRDefault="00DF52AA" w:rsidP="00460522">
      <w:pPr>
        <w:ind w:firstLine="720"/>
      </w:pPr>
      <w:r w:rsidRPr="00DF52AA">
        <w:lastRenderedPageBreak/>
        <w:t xml:space="preserve">A pressão acústica, </w:t>
      </w:r>
      <w:r>
        <w:t xml:space="preserve">ou ruído, </w:t>
      </w:r>
      <w:r w:rsidR="0092053E">
        <w:t>pressão provocada por uma onda de choque aérea com componentes na faixa audível (20 Hz a 20 000 Hz) e não audível (infrassom), com</w:t>
      </w:r>
      <w:r w:rsidR="001A7473">
        <w:t xml:space="preserve"> </w:t>
      </w:r>
      <w:r w:rsidR="0092053E">
        <w:t xml:space="preserve">duração menor do que 1 s, </w:t>
      </w:r>
      <w:r w:rsidRPr="00DF52AA">
        <w:t>medida além da área de operação, não pode</w:t>
      </w:r>
      <w:r w:rsidR="00781533">
        <w:t xml:space="preserve"> ultrapassar o valor</w:t>
      </w:r>
      <w:r w:rsidRPr="00DF52AA">
        <w:t xml:space="preserve"> de 134 </w:t>
      </w:r>
      <w:proofErr w:type="spellStart"/>
      <w:r w:rsidRPr="00DF52AA">
        <w:t>dBL</w:t>
      </w:r>
      <w:proofErr w:type="spellEnd"/>
      <w:r w:rsidRPr="00DF52AA">
        <w:t xml:space="preserve"> </w:t>
      </w:r>
      <w:r w:rsidR="001E5475">
        <w:t xml:space="preserve">(100 Pa) </w:t>
      </w:r>
      <w:r w:rsidRPr="00DF52AA">
        <w:t>pico.</w:t>
      </w:r>
    </w:p>
    <w:p w14:paraId="43FA9DE3" w14:textId="1E601A7C" w:rsidR="00DF52AA" w:rsidRDefault="00B50FB6" w:rsidP="002C0DDE">
      <w:pPr>
        <w:ind w:firstLine="720"/>
      </w:pPr>
      <w:r>
        <w:t xml:space="preserve">Por fim, o </w:t>
      </w:r>
      <w:proofErr w:type="spellStart"/>
      <w:r>
        <w:t>ultralançamento</w:t>
      </w:r>
      <w:proofErr w:type="spellEnd"/>
      <w:r w:rsidR="00EB6440">
        <w:t xml:space="preserve">, definido como </w:t>
      </w:r>
      <w:r w:rsidR="00EB6440" w:rsidRPr="00EB6440">
        <w:t>lançamento de fragmento de rocha além do perímetro da área operacional do empreendimento</w:t>
      </w:r>
      <w:r w:rsidR="00EB6440">
        <w:t>, de fato</w:t>
      </w:r>
      <w:r w:rsidR="00A2558F">
        <w:t>,</w:t>
      </w:r>
      <w:r>
        <w:t xml:space="preserve"> </w:t>
      </w:r>
      <w:r w:rsidRPr="00B50FB6">
        <w:t>não pode ocorrer além da área operacional do empreendimento, respeitadas as normas internas de segurança referentes à operação de desmonte.</w:t>
      </w:r>
    </w:p>
    <w:p w14:paraId="0087EEA7" w14:textId="77777777" w:rsidR="0092053E" w:rsidRPr="00B50FB6" w:rsidRDefault="0092053E" w:rsidP="00B50FB6"/>
    <w:p w14:paraId="79DB2055" w14:textId="77777777" w:rsidR="00BD6E74" w:rsidRDefault="008D36DB" w:rsidP="00BD6E74">
      <w:pPr>
        <w:jc w:val="center"/>
      </w:pPr>
      <w:r>
        <w:rPr>
          <w:noProof/>
          <w:lang w:eastAsia="pt-BR"/>
        </w:rPr>
        <w:drawing>
          <wp:inline distT="0" distB="0" distL="0" distR="0" wp14:anchorId="625C1200" wp14:editId="771ABE77">
            <wp:extent cx="4924425" cy="2647950"/>
            <wp:effectExtent l="19050" t="19050" r="28575" b="19050"/>
            <wp:docPr id="10" name="Imagem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44866" w14:textId="59F23EDC" w:rsidR="006D2517" w:rsidRDefault="00BD6E74" w:rsidP="00BD6E74">
      <w:pPr>
        <w:jc w:val="center"/>
        <w:rPr>
          <w:sz w:val="20"/>
          <w:szCs w:val="20"/>
        </w:rPr>
      </w:pPr>
      <w:r w:rsidRPr="00B92C2C">
        <w:rPr>
          <w:sz w:val="20"/>
          <w:szCs w:val="20"/>
        </w:rPr>
        <w:t xml:space="preserve">Figura </w:t>
      </w:r>
      <w:r w:rsidR="004B7531">
        <w:rPr>
          <w:sz w:val="20"/>
          <w:szCs w:val="20"/>
        </w:rPr>
        <w:t>2</w:t>
      </w:r>
      <w:r w:rsidR="00B44394">
        <w:rPr>
          <w:sz w:val="20"/>
          <w:szCs w:val="20"/>
        </w:rPr>
        <w:t xml:space="preserve"> –</w:t>
      </w:r>
      <w:r w:rsidR="00B44394" w:rsidRPr="00B75F72">
        <w:rPr>
          <w:sz w:val="20"/>
          <w:szCs w:val="20"/>
        </w:rPr>
        <w:t xml:space="preserve"> </w:t>
      </w:r>
      <w:r w:rsidRPr="00B92C2C">
        <w:rPr>
          <w:sz w:val="20"/>
          <w:szCs w:val="20"/>
        </w:rPr>
        <w:t>Representação gráfica dos limites de velocidade de PPV por frequência</w:t>
      </w:r>
    </w:p>
    <w:p w14:paraId="534F893E" w14:textId="77777777" w:rsidR="008C08A8" w:rsidRPr="00B92C2C" w:rsidRDefault="008C08A8" w:rsidP="00BD6E74">
      <w:pPr>
        <w:jc w:val="center"/>
        <w:rPr>
          <w:sz w:val="20"/>
          <w:szCs w:val="20"/>
        </w:rPr>
      </w:pPr>
    </w:p>
    <w:p w14:paraId="2968857F" w14:textId="77777777" w:rsidR="00BD0674" w:rsidRPr="00490248" w:rsidRDefault="00BD0674" w:rsidP="00BD0674">
      <w:pPr>
        <w:rPr>
          <w:b/>
        </w:rPr>
      </w:pPr>
      <w:bookmarkStart w:id="2" w:name="III"/>
      <w:r w:rsidRPr="00490248">
        <w:rPr>
          <w:b/>
        </w:rPr>
        <w:t>3. METODOLOGIA</w:t>
      </w:r>
    </w:p>
    <w:bookmarkEnd w:id="2"/>
    <w:p w14:paraId="29D61A1A" w14:textId="77777777" w:rsidR="00BD0674" w:rsidRDefault="00BD0674" w:rsidP="00BD0674"/>
    <w:p w14:paraId="1C598513" w14:textId="15359A9A" w:rsidR="00A2558F" w:rsidRDefault="00490248" w:rsidP="00791DF2">
      <w:pPr>
        <w:ind w:firstLine="720"/>
      </w:pPr>
      <w:r>
        <w:t>Para registrar os níveis de vibração pelo terreno e de pressão acústica</w:t>
      </w:r>
      <w:r w:rsidR="00A2558F">
        <w:t>, são utilizados sismógrafos de engenharia, cujas</w:t>
      </w:r>
      <w:r>
        <w:t xml:space="preserve"> especificações técnicas </w:t>
      </w:r>
      <w:r w:rsidR="00791A35">
        <w:t xml:space="preserve">e programação </w:t>
      </w:r>
      <w:r>
        <w:t>são detalhadas também pela norma ABNT NBR 9653</w:t>
      </w:r>
      <w:r w:rsidR="00A2558F">
        <w:t>:2018</w:t>
      </w:r>
      <w:r>
        <w:t xml:space="preserve">. O sismógrafo é composto por </w:t>
      </w:r>
      <w:r w:rsidR="002906C2">
        <w:t xml:space="preserve">um </w:t>
      </w:r>
      <w:r>
        <w:t>geofone, sensor que capta as vibrações no terreno</w:t>
      </w:r>
      <w:r w:rsidR="00A2558F">
        <w:t>,</w:t>
      </w:r>
      <w:r>
        <w:t xml:space="preserve"> e por </w:t>
      </w:r>
      <w:r w:rsidR="002906C2">
        <w:t xml:space="preserve">um </w:t>
      </w:r>
      <w:r>
        <w:t>microfone, sensor que capta os níveis de pressão acústica ou</w:t>
      </w:r>
      <w:r w:rsidR="00A2558F">
        <w:t xml:space="preserve"> </w:t>
      </w:r>
      <w:r>
        <w:t>ruído.</w:t>
      </w:r>
    </w:p>
    <w:p w14:paraId="664E9754" w14:textId="77777777" w:rsidR="00791DF2" w:rsidRDefault="00791DF2" w:rsidP="00791DF2">
      <w:pPr>
        <w:ind w:firstLine="720"/>
      </w:pPr>
    </w:p>
    <w:p w14:paraId="3D21C87B" w14:textId="77777777" w:rsidR="00791DF2" w:rsidRDefault="00791DF2" w:rsidP="00791DF2">
      <w:pPr>
        <w:ind w:firstLine="720"/>
      </w:pPr>
    </w:p>
    <w:p w14:paraId="2165F997" w14:textId="4748E09F" w:rsidR="00C51488" w:rsidRDefault="002906C2" w:rsidP="002C0DDE">
      <w:pPr>
        <w:ind w:firstLine="720"/>
      </w:pPr>
      <w:r>
        <w:lastRenderedPageBreak/>
        <w:t>O geofone é</w:t>
      </w:r>
      <w:r w:rsidR="00791A35">
        <w:t xml:space="preserve"> </w:t>
      </w:r>
      <w:r>
        <w:t>fixado</w:t>
      </w:r>
      <w:r w:rsidR="00553F1F">
        <w:t xml:space="preserve"> ao meio</w:t>
      </w:r>
      <w:r>
        <w:t xml:space="preserve"> de propagação</w:t>
      </w:r>
      <w:r w:rsidR="00553F1F">
        <w:t xml:space="preserve">, </w:t>
      </w:r>
      <w:r w:rsidR="008C08A8">
        <w:t>tornando-o</w:t>
      </w:r>
      <w:r w:rsidR="003F1FD1">
        <w:t xml:space="preserve"> o mais </w:t>
      </w:r>
      <w:r>
        <w:t>solidário possível</w:t>
      </w:r>
      <w:r w:rsidR="003F1FD1">
        <w:t>. N</w:t>
      </w:r>
      <w:r w:rsidR="00553F1F">
        <w:t xml:space="preserve">o caso de solo, </w:t>
      </w:r>
      <w:r>
        <w:t>se pode cravar</w:t>
      </w:r>
      <w:r w:rsidR="003F1FD1">
        <w:t xml:space="preserve"> o mesmo</w:t>
      </w:r>
      <w:r w:rsidR="00553F1F">
        <w:t xml:space="preserve"> na superf</w:t>
      </w:r>
      <w:r w:rsidR="003F1FD1">
        <w:t xml:space="preserve">ície </w:t>
      </w:r>
      <w:r w:rsidR="00C51488">
        <w:t>e/</w:t>
      </w:r>
      <w:r>
        <w:t>ou enterrar</w:t>
      </w:r>
      <w:r w:rsidR="00553F1F">
        <w:t xml:space="preserve"> entre 10 e 30 cm. Em caso de superfície rígida (</w:t>
      </w:r>
      <w:r w:rsidR="00C51488" w:rsidRPr="00553F1F">
        <w:t>rocha, pavimento</w:t>
      </w:r>
      <w:r>
        <w:t xml:space="preserve"> e, eventualmente, uma</w:t>
      </w:r>
      <w:r w:rsidR="00553F1F" w:rsidRPr="00553F1F">
        <w:t xml:space="preserve"> estrutura</w:t>
      </w:r>
      <w:r>
        <w:t xml:space="preserve"> civil) pode ser</w:t>
      </w:r>
      <w:r w:rsidR="00553F1F">
        <w:t xml:space="preserve"> fixado utilizando-se gesso.</w:t>
      </w:r>
      <w:r w:rsidR="00C51488">
        <w:t xml:space="preserve"> </w:t>
      </w:r>
      <w:r>
        <w:t>O geofone é</w:t>
      </w:r>
      <w:r w:rsidR="00C51488">
        <w:t xml:space="preserve"> nivelado e direcionado </w:t>
      </w:r>
      <w:r w:rsidR="0012386E">
        <w:t xml:space="preserve">para a detonação ou </w:t>
      </w:r>
      <w:r w:rsidR="00791DF2">
        <w:t>para o</w:t>
      </w:r>
      <w:r w:rsidR="0012386E">
        <w:t xml:space="preserve"> ponto central entre</w:t>
      </w:r>
      <w:r w:rsidR="00C51488">
        <w:t xml:space="preserve"> detonaç</w:t>
      </w:r>
      <w:r w:rsidR="0012386E">
        <w:t>ões</w:t>
      </w:r>
      <w:r>
        <w:t xml:space="preserve"> simultâneas</w:t>
      </w:r>
      <w:r w:rsidR="0012386E">
        <w:t xml:space="preserve">. </w:t>
      </w:r>
      <w:r w:rsidR="00C51488">
        <w:t xml:space="preserve">O microfone </w:t>
      </w:r>
      <w:r>
        <w:t>é</w:t>
      </w:r>
      <w:r w:rsidR="0012386E">
        <w:t xml:space="preserve"> instalado </w:t>
      </w:r>
      <w:r w:rsidR="00791DF2">
        <w:t>na altura recomendada pelo fabricante, normalmente em torno de 1 metro</w:t>
      </w:r>
      <w:r w:rsidR="008C08A8">
        <w:t>,</w:t>
      </w:r>
      <w:r w:rsidR="00791DF2">
        <w:t xml:space="preserve"> </w:t>
      </w:r>
      <w:r w:rsidR="008C08A8">
        <w:t>e</w:t>
      </w:r>
      <w:r w:rsidR="00FE1C02">
        <w:t xml:space="preserve"> direcionado </w:t>
      </w:r>
      <w:r w:rsidR="007C2DAD">
        <w:t>para o(s)</w:t>
      </w:r>
      <w:r w:rsidR="00FE1C02">
        <w:t xml:space="preserve"> desmonte</w:t>
      </w:r>
      <w:r w:rsidR="007C2DAD">
        <w:t>(</w:t>
      </w:r>
      <w:r w:rsidR="00FE1C02">
        <w:t>s</w:t>
      </w:r>
      <w:r w:rsidR="007C2DAD">
        <w:t>)</w:t>
      </w:r>
      <w:r w:rsidR="0012386E">
        <w:t>.</w:t>
      </w:r>
    </w:p>
    <w:p w14:paraId="7F2FA955" w14:textId="006CCBDC" w:rsidR="00904982" w:rsidRDefault="00BF32AB" w:rsidP="002C0DDE">
      <w:pPr>
        <w:ind w:firstLine="720"/>
      </w:pPr>
      <w:r>
        <w:t xml:space="preserve">A ocorrência de </w:t>
      </w:r>
      <w:proofErr w:type="spellStart"/>
      <w:r>
        <w:t>ultralançamento</w:t>
      </w:r>
      <w:proofErr w:type="spellEnd"/>
      <w:r>
        <w:t xml:space="preserve"> é avaliada pelo responsável ou por </w:t>
      </w:r>
      <w:r w:rsidR="00E56561">
        <w:t xml:space="preserve">meio de </w:t>
      </w:r>
      <w:r>
        <w:t xml:space="preserve">filmagem das detonações. </w:t>
      </w:r>
      <w:r w:rsidR="00026703">
        <w:t xml:space="preserve">Por fim, </w:t>
      </w:r>
      <w:r w:rsidR="00791DF2">
        <w:t>são</w:t>
      </w:r>
      <w:r w:rsidR="00026703">
        <w:t xml:space="preserve"> coletadas as localizações </w:t>
      </w:r>
      <w:r w:rsidR="003A1BFD">
        <w:t xml:space="preserve">por </w:t>
      </w:r>
      <w:r w:rsidR="00791DF2">
        <w:t>GPS (</w:t>
      </w:r>
      <w:r w:rsidR="00791DF2" w:rsidRPr="00791DF2">
        <w:rPr>
          <w:i/>
          <w:iCs/>
        </w:rPr>
        <w:t xml:space="preserve">Global </w:t>
      </w:r>
      <w:proofErr w:type="spellStart"/>
      <w:r w:rsidR="00791DF2" w:rsidRPr="00791DF2">
        <w:rPr>
          <w:i/>
          <w:iCs/>
        </w:rPr>
        <w:t>Positioning</w:t>
      </w:r>
      <w:proofErr w:type="spellEnd"/>
      <w:r w:rsidR="00791DF2" w:rsidRPr="00791DF2">
        <w:rPr>
          <w:i/>
          <w:iCs/>
        </w:rPr>
        <w:t xml:space="preserve"> System</w:t>
      </w:r>
      <w:r w:rsidR="00791DF2">
        <w:t>) e realizados registros fotográficos dos desmontes e dos</w:t>
      </w:r>
      <w:r w:rsidR="00026703">
        <w:t xml:space="preserve"> pontos de monitoramento</w:t>
      </w:r>
      <w:r w:rsidR="00C27D3F">
        <w:t>, com data, horário e coordenadas</w:t>
      </w:r>
      <w:r w:rsidR="003A1BFD">
        <w:t>.</w:t>
      </w:r>
    </w:p>
    <w:p w14:paraId="62800EF9" w14:textId="77777777" w:rsidR="0076163A" w:rsidRDefault="0076163A" w:rsidP="00BD0674"/>
    <w:p w14:paraId="2243A7B7" w14:textId="77777777" w:rsidR="00E56561" w:rsidRDefault="00E56561" w:rsidP="00BD0674">
      <w:pPr>
        <w:rPr>
          <w:b/>
        </w:rPr>
      </w:pPr>
    </w:p>
    <w:p w14:paraId="628B0ADC" w14:textId="77777777" w:rsidR="00E56561" w:rsidRDefault="00E56561" w:rsidP="00BD0674">
      <w:pPr>
        <w:rPr>
          <w:b/>
        </w:rPr>
      </w:pPr>
    </w:p>
    <w:p w14:paraId="469DAC44" w14:textId="77777777" w:rsidR="00E56561" w:rsidRDefault="00E56561" w:rsidP="00BD0674">
      <w:pPr>
        <w:rPr>
          <w:b/>
        </w:rPr>
      </w:pPr>
    </w:p>
    <w:p w14:paraId="0C0F10CF" w14:textId="77777777" w:rsidR="00E56561" w:rsidRDefault="00E56561" w:rsidP="00BD0674">
      <w:pPr>
        <w:rPr>
          <w:b/>
        </w:rPr>
      </w:pPr>
    </w:p>
    <w:p w14:paraId="7F1B9995" w14:textId="77777777" w:rsidR="00E56561" w:rsidRDefault="00E56561" w:rsidP="00BD0674">
      <w:pPr>
        <w:rPr>
          <w:b/>
        </w:rPr>
      </w:pPr>
    </w:p>
    <w:p w14:paraId="0A716356" w14:textId="77777777" w:rsidR="00E56561" w:rsidRDefault="00E56561" w:rsidP="00BD0674">
      <w:pPr>
        <w:rPr>
          <w:b/>
        </w:rPr>
      </w:pPr>
    </w:p>
    <w:p w14:paraId="03BC15B4" w14:textId="77777777" w:rsidR="00E56561" w:rsidRDefault="00E56561" w:rsidP="00BD0674">
      <w:pPr>
        <w:rPr>
          <w:b/>
        </w:rPr>
      </w:pPr>
    </w:p>
    <w:p w14:paraId="51BD2A47" w14:textId="77777777" w:rsidR="00E56561" w:rsidRDefault="00E56561" w:rsidP="00BD0674">
      <w:pPr>
        <w:rPr>
          <w:b/>
        </w:rPr>
      </w:pPr>
    </w:p>
    <w:p w14:paraId="199B68D9" w14:textId="77777777" w:rsidR="00E56561" w:rsidRDefault="00E56561" w:rsidP="00BD0674">
      <w:pPr>
        <w:rPr>
          <w:b/>
        </w:rPr>
      </w:pPr>
    </w:p>
    <w:p w14:paraId="1FF044E2" w14:textId="77777777" w:rsidR="00E56561" w:rsidRDefault="00E56561" w:rsidP="00BD0674">
      <w:pPr>
        <w:rPr>
          <w:b/>
        </w:rPr>
      </w:pPr>
    </w:p>
    <w:p w14:paraId="16F14A7E" w14:textId="77777777" w:rsidR="00E56561" w:rsidRDefault="00E56561" w:rsidP="00BD0674">
      <w:pPr>
        <w:rPr>
          <w:b/>
        </w:rPr>
      </w:pPr>
    </w:p>
    <w:p w14:paraId="0307A0D2" w14:textId="77777777" w:rsidR="00E56561" w:rsidRDefault="00E56561" w:rsidP="00BD0674">
      <w:pPr>
        <w:rPr>
          <w:b/>
        </w:rPr>
      </w:pPr>
    </w:p>
    <w:p w14:paraId="6D1014B7" w14:textId="77777777" w:rsidR="00E56561" w:rsidRDefault="00E56561" w:rsidP="00BD0674">
      <w:pPr>
        <w:rPr>
          <w:b/>
        </w:rPr>
      </w:pPr>
    </w:p>
    <w:p w14:paraId="656D1974" w14:textId="77777777" w:rsidR="00E56561" w:rsidRDefault="00E56561" w:rsidP="00BD0674">
      <w:pPr>
        <w:rPr>
          <w:b/>
        </w:rPr>
      </w:pPr>
    </w:p>
    <w:p w14:paraId="4B4EEDD7" w14:textId="77777777" w:rsidR="00E56561" w:rsidRDefault="00E56561" w:rsidP="00BD0674">
      <w:pPr>
        <w:rPr>
          <w:b/>
        </w:rPr>
      </w:pPr>
    </w:p>
    <w:p w14:paraId="659CA559" w14:textId="77777777" w:rsidR="00E56561" w:rsidRDefault="00E56561" w:rsidP="00BD0674">
      <w:pPr>
        <w:rPr>
          <w:b/>
        </w:rPr>
      </w:pPr>
    </w:p>
    <w:p w14:paraId="645C4EEA" w14:textId="77777777" w:rsidR="00E56561" w:rsidRDefault="00E56561" w:rsidP="00BD0674">
      <w:pPr>
        <w:rPr>
          <w:b/>
        </w:rPr>
      </w:pPr>
    </w:p>
    <w:p w14:paraId="4C4112AE" w14:textId="77777777" w:rsidR="009E675A" w:rsidRDefault="009E675A" w:rsidP="00BD0674">
      <w:pPr>
        <w:rPr>
          <w:b/>
        </w:rPr>
      </w:pPr>
    </w:p>
    <w:p w14:paraId="405748DA" w14:textId="77777777" w:rsidR="00E56561" w:rsidRDefault="00E56561" w:rsidP="00BD0674">
      <w:pPr>
        <w:rPr>
          <w:b/>
        </w:rPr>
      </w:pPr>
    </w:p>
    <w:p w14:paraId="65CB5247" w14:textId="444C5B4C" w:rsidR="0076163A" w:rsidRPr="001E7CA7" w:rsidRDefault="004150E8" w:rsidP="00BD0674">
      <w:pPr>
        <w:rPr>
          <w:b/>
        </w:rPr>
      </w:pPr>
      <w:bookmarkStart w:id="3" w:name="IV"/>
      <w:r>
        <w:rPr>
          <w:b/>
        </w:rPr>
        <w:lastRenderedPageBreak/>
        <w:t>4.</w:t>
      </w:r>
      <w:r w:rsidR="00C309C5" w:rsidRPr="001E7CA7">
        <w:rPr>
          <w:b/>
        </w:rPr>
        <w:t xml:space="preserve"> </w:t>
      </w:r>
      <w:r>
        <w:rPr>
          <w:b/>
        </w:rPr>
        <w:t>BOLETINS DE DESMONTE</w:t>
      </w:r>
    </w:p>
    <w:bookmarkEnd w:id="3"/>
    <w:p w14:paraId="4420563E" w14:textId="77777777" w:rsidR="00C309C5" w:rsidRDefault="00C309C5" w:rsidP="00BD0674"/>
    <w:p w14:paraId="27996A4F" w14:textId="4D548EAA" w:rsidR="00C309C5" w:rsidRDefault="00C309C5" w:rsidP="00B5449D">
      <w:r>
        <w:t xml:space="preserve">As principais informações dos </w:t>
      </w:r>
      <w:r w:rsidR="00E56561">
        <w:t>desmontes realizados no período de monitoramento estão descritas na Tabela 2 a seguir, onde todas as informações devem ser consultadas no próprio boletim de desmonte, na íntegra,</w:t>
      </w:r>
      <w:r w:rsidR="00FE6CAD">
        <w:t xml:space="preserve"> no Anexo I</w:t>
      </w:r>
      <w:r>
        <w:t>.</w:t>
      </w:r>
      <w:r w:rsidR="00342222">
        <w:t xml:space="preserve"> </w:t>
      </w:r>
      <w:r w:rsidR="00F66701" w:rsidRPr="00F66701">
        <w:t>Os locais dos desmontes foram registrados fotograficamente e podem ser visualizados</w:t>
      </w:r>
      <w:r w:rsidR="00342222" w:rsidRPr="000A0610">
        <w:rPr>
          <w:color w:val="EE0000"/>
        </w:rPr>
        <w:t xml:space="preserve"> </w:t>
      </w:r>
      <w:r w:rsidR="00F66701" w:rsidRPr="00F66701">
        <w:rPr>
          <w:color w:val="auto"/>
        </w:rPr>
        <w:t>em</w:t>
      </w:r>
      <w:r w:rsidR="00342222" w:rsidRPr="000A0610">
        <w:rPr>
          <w:color w:val="EE0000"/>
        </w:rPr>
        <w:t xml:space="preserve"> Figura </w:t>
      </w:r>
      <w:r w:rsidR="00283339" w:rsidRPr="000A0610">
        <w:rPr>
          <w:color w:val="EE0000"/>
        </w:rPr>
        <w:t>3</w:t>
      </w:r>
      <w:r w:rsidR="00342222">
        <w:t>.</w:t>
      </w:r>
      <w:r w:rsidR="00E8727D">
        <w:t xml:space="preserve"> </w:t>
      </w:r>
      <w:r w:rsidR="00B5449D" w:rsidRPr="00B5449D">
        <w:t>O processo de iniciação dos desmontes mencionados se deu</w:t>
      </w:r>
      <w:r w:rsidR="00E8727D">
        <w:t xml:space="preserve"> através do uso de Iniciadores Eletrônicos</w:t>
      </w:r>
      <w:r w:rsidR="0066085A">
        <w:t xml:space="preserve"> de modelo </w:t>
      </w:r>
      <w:proofErr w:type="spellStart"/>
      <w:r w:rsidR="0066085A">
        <w:t>Daveytronic</w:t>
      </w:r>
      <w:proofErr w:type="spellEnd"/>
      <w:r w:rsidR="0066085A">
        <w:t xml:space="preserve"> SP</w:t>
      </w:r>
      <w:r w:rsidR="00E8727D">
        <w:t xml:space="preserve">, fabricados pela </w:t>
      </w:r>
      <w:proofErr w:type="spellStart"/>
      <w:r w:rsidR="0066085A" w:rsidRPr="0066085A">
        <w:t>Davey</w:t>
      </w:r>
      <w:proofErr w:type="spellEnd"/>
      <w:r w:rsidR="0066085A" w:rsidRPr="0066085A">
        <w:t xml:space="preserve"> </w:t>
      </w:r>
      <w:proofErr w:type="spellStart"/>
      <w:r w:rsidR="0066085A" w:rsidRPr="0066085A">
        <w:t>Bickford</w:t>
      </w:r>
      <w:proofErr w:type="spellEnd"/>
      <w:r w:rsidR="0066085A">
        <w:t xml:space="preserve"> Enaex.</w:t>
      </w:r>
    </w:p>
    <w:p w14:paraId="771741A6" w14:textId="77777777" w:rsidR="00E56561" w:rsidRDefault="00E56561" w:rsidP="002C0DDE">
      <w:pPr>
        <w:ind w:firstLine="720"/>
      </w:pPr>
    </w:p>
    <w:p w14:paraId="5EAA595D" w14:textId="16782BC5" w:rsidR="00E56561" w:rsidRDefault="00E56561" w:rsidP="00ED44E6">
      <w:pPr>
        <w:ind w:firstLine="720"/>
        <w:jc w:val="center"/>
      </w:pPr>
      <w:r w:rsidRPr="0066085A">
        <w:rPr>
          <w:sz w:val="20"/>
          <w:szCs w:val="20"/>
        </w:rPr>
        <w:t xml:space="preserve">Tabela </w:t>
      </w:r>
      <w:r w:rsidR="005B2C78">
        <w:rPr>
          <w:sz w:val="20"/>
          <w:szCs w:val="20"/>
        </w:rPr>
        <w:t>2 –</w:t>
      </w:r>
      <w:r w:rsidR="005B2C78" w:rsidRPr="00B75F72">
        <w:rPr>
          <w:sz w:val="20"/>
          <w:szCs w:val="20"/>
        </w:rPr>
        <w:t xml:space="preserve"> </w:t>
      </w:r>
      <w:r w:rsidRPr="0066085A">
        <w:rPr>
          <w:sz w:val="20"/>
          <w:szCs w:val="20"/>
        </w:rPr>
        <w:t>Identificação e informações principais dos desmontes.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4419"/>
        <w:gridCol w:w="938"/>
        <w:gridCol w:w="4274"/>
      </w:tblGrid>
      <w:tr w:rsidR="00BA0A41" w:rsidRPr="004148AB" w14:paraId="3687E404" w14:textId="1DD57A92" w:rsidTr="00ED44E6">
        <w:trPr>
          <w:trHeight w:val="411"/>
        </w:trPr>
        <w:tc>
          <w:tcPr>
            <w:tcW w:w="5000" w:type="pct"/>
            <w:gridSpan w:val="3"/>
            <w:shd w:val="clear" w:color="auto" w:fill="E7E6E6" w:themeFill="background2"/>
            <w:vAlign w:val="center"/>
          </w:tcPr>
          <w:p w14:paraId="1AF75DDB" w14:textId="77777777" w:rsidR="00BA0A41" w:rsidRPr="004148AB" w:rsidRDefault="00BA0A41" w:rsidP="003E77EA">
            <w:pPr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Parâmetros de Perfuração &amp; Desmonte</w:t>
            </w:r>
          </w:p>
        </w:tc>
      </w:tr>
      <w:tr w:rsidR="00BA0A41" w:rsidRPr="004148AB" w14:paraId="33B7A165" w14:textId="2814B395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16434ABE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N° do desmonte</w:t>
            </w:r>
          </w:p>
        </w:tc>
        <w:tc>
          <w:tcPr>
            <w:tcW w:w="487" w:type="pct"/>
            <w:vAlign w:val="center"/>
          </w:tcPr>
          <w:p w14:paraId="2E9713F8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219" w:type="pct"/>
            <w:vAlign w:val="center"/>
          </w:tcPr>
          <w:p w14:paraId="74E5ECBA" w14:textId="7AD29105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1C5EDE6E" w14:textId="79406B9B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26B7630E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Hora do desmonte</w:t>
            </w:r>
          </w:p>
        </w:tc>
        <w:tc>
          <w:tcPr>
            <w:tcW w:w="487" w:type="pct"/>
            <w:vAlign w:val="center"/>
          </w:tcPr>
          <w:p w14:paraId="645FCEE0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219" w:type="pct"/>
            <w:vAlign w:val="center"/>
          </w:tcPr>
          <w:p w14:paraId="4A904975" w14:textId="7B12654C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3B253860" w14:textId="6C0BCFDB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7E87DC07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Diâmetro do furo</w:t>
            </w:r>
          </w:p>
        </w:tc>
        <w:tc>
          <w:tcPr>
            <w:tcW w:w="487" w:type="pct"/>
            <w:vAlign w:val="center"/>
          </w:tcPr>
          <w:p w14:paraId="3D10EFFB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proofErr w:type="spellStart"/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pol</w:t>
            </w:r>
            <w:proofErr w:type="spellEnd"/>
          </w:p>
        </w:tc>
        <w:tc>
          <w:tcPr>
            <w:tcW w:w="2219" w:type="pct"/>
            <w:vAlign w:val="center"/>
          </w:tcPr>
          <w:p w14:paraId="4DD33857" w14:textId="0BC517D0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2C2236A4" w14:textId="40D7593F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1DF07B64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Afastamento (A)</w:t>
            </w:r>
          </w:p>
        </w:tc>
        <w:tc>
          <w:tcPr>
            <w:tcW w:w="487" w:type="pct"/>
            <w:vAlign w:val="center"/>
          </w:tcPr>
          <w:p w14:paraId="2DBA6DDE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219" w:type="pct"/>
            <w:vAlign w:val="center"/>
          </w:tcPr>
          <w:p w14:paraId="64159C83" w14:textId="232F3C23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1C5E8969" w14:textId="0E1B9357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3796FE61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Espaçamento (E)</w:t>
            </w:r>
          </w:p>
        </w:tc>
        <w:tc>
          <w:tcPr>
            <w:tcW w:w="487" w:type="pct"/>
            <w:vAlign w:val="center"/>
          </w:tcPr>
          <w:p w14:paraId="36A9B00C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219" w:type="pct"/>
            <w:vAlign w:val="center"/>
          </w:tcPr>
          <w:p w14:paraId="26D389E9" w14:textId="6622DFAE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59B299A3" w14:textId="6300DBA7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71CA4BD8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Tampão</w:t>
            </w:r>
          </w:p>
        </w:tc>
        <w:tc>
          <w:tcPr>
            <w:tcW w:w="487" w:type="pct"/>
            <w:vAlign w:val="center"/>
          </w:tcPr>
          <w:p w14:paraId="78CCA157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219" w:type="pct"/>
            <w:vAlign w:val="center"/>
          </w:tcPr>
          <w:p w14:paraId="5D567AD1" w14:textId="62EC15AA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47DFCCFB" w14:textId="596F408B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33BCE9C4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Altura da bancada</w:t>
            </w:r>
          </w:p>
        </w:tc>
        <w:tc>
          <w:tcPr>
            <w:tcW w:w="487" w:type="pct"/>
            <w:vAlign w:val="center"/>
          </w:tcPr>
          <w:p w14:paraId="7160DF17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219" w:type="pct"/>
            <w:vAlign w:val="center"/>
          </w:tcPr>
          <w:p w14:paraId="2C5B5BDC" w14:textId="1607F37A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4D8E095A" w14:textId="13C86821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6FC78CA7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Inclinação do furo</w:t>
            </w:r>
          </w:p>
        </w:tc>
        <w:tc>
          <w:tcPr>
            <w:tcW w:w="487" w:type="pct"/>
            <w:vAlign w:val="center"/>
          </w:tcPr>
          <w:p w14:paraId="556BC9D8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°</w:t>
            </w:r>
          </w:p>
        </w:tc>
        <w:tc>
          <w:tcPr>
            <w:tcW w:w="2219" w:type="pct"/>
            <w:vAlign w:val="center"/>
          </w:tcPr>
          <w:p w14:paraId="232B41F5" w14:textId="4A144532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70DFEF57" w14:textId="24AE59D3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5D09A81F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proofErr w:type="spellStart"/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Subfuração</w:t>
            </w:r>
            <w:proofErr w:type="spellEnd"/>
          </w:p>
        </w:tc>
        <w:tc>
          <w:tcPr>
            <w:tcW w:w="487" w:type="pct"/>
            <w:vAlign w:val="center"/>
          </w:tcPr>
          <w:p w14:paraId="568392B7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219" w:type="pct"/>
            <w:vAlign w:val="center"/>
          </w:tcPr>
          <w:p w14:paraId="10A04E13" w14:textId="06AF59A6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58C91B9D" w14:textId="7F571073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59EDBE89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Profundidade média dos furos</w:t>
            </w:r>
          </w:p>
        </w:tc>
        <w:tc>
          <w:tcPr>
            <w:tcW w:w="487" w:type="pct"/>
            <w:vAlign w:val="center"/>
          </w:tcPr>
          <w:p w14:paraId="10B37732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2219" w:type="pct"/>
            <w:vAlign w:val="center"/>
          </w:tcPr>
          <w:p w14:paraId="4FF08271" w14:textId="100ED78D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366F069C" w14:textId="25EFF8ED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36354BD3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Carga Méd./Furo</w:t>
            </w:r>
          </w:p>
        </w:tc>
        <w:tc>
          <w:tcPr>
            <w:tcW w:w="487" w:type="pct"/>
            <w:vAlign w:val="center"/>
          </w:tcPr>
          <w:p w14:paraId="35AAA5CF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2219" w:type="pct"/>
            <w:vAlign w:val="center"/>
          </w:tcPr>
          <w:p w14:paraId="6EA7CCF7" w14:textId="246FF013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67367F4D" w14:textId="24297456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5C5D5148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Carga Max./Espera</w:t>
            </w:r>
          </w:p>
        </w:tc>
        <w:tc>
          <w:tcPr>
            <w:tcW w:w="487" w:type="pct"/>
            <w:vAlign w:val="center"/>
          </w:tcPr>
          <w:p w14:paraId="0304235B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2219" w:type="pct"/>
            <w:vAlign w:val="center"/>
          </w:tcPr>
          <w:p w14:paraId="50CD189F" w14:textId="7559D70D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0CE2F53E" w14:textId="4EDEBFDE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30BEA143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Razão Linear de carga</w:t>
            </w:r>
          </w:p>
        </w:tc>
        <w:tc>
          <w:tcPr>
            <w:tcW w:w="487" w:type="pct"/>
            <w:vAlign w:val="center"/>
          </w:tcPr>
          <w:p w14:paraId="1C3D5D96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kg/m</w:t>
            </w:r>
          </w:p>
        </w:tc>
        <w:tc>
          <w:tcPr>
            <w:tcW w:w="2219" w:type="pct"/>
            <w:vAlign w:val="center"/>
          </w:tcPr>
          <w:p w14:paraId="793BF996" w14:textId="129BF8E0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61152E86" w14:textId="33443535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79E707D6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N° total de furos</w:t>
            </w:r>
          </w:p>
        </w:tc>
        <w:tc>
          <w:tcPr>
            <w:tcW w:w="487" w:type="pct"/>
            <w:vAlign w:val="center"/>
          </w:tcPr>
          <w:p w14:paraId="2F24A56A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uni</w:t>
            </w:r>
          </w:p>
        </w:tc>
        <w:tc>
          <w:tcPr>
            <w:tcW w:w="2219" w:type="pct"/>
            <w:vAlign w:val="center"/>
          </w:tcPr>
          <w:p w14:paraId="2BEA92F9" w14:textId="04A75344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3BCDCD55" w14:textId="29FC799B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04A6C33E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Volume desmontado</w:t>
            </w:r>
          </w:p>
        </w:tc>
        <w:tc>
          <w:tcPr>
            <w:tcW w:w="487" w:type="pct"/>
            <w:vAlign w:val="center"/>
          </w:tcPr>
          <w:p w14:paraId="0C9CDEF8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m³</w:t>
            </w:r>
          </w:p>
        </w:tc>
        <w:tc>
          <w:tcPr>
            <w:tcW w:w="2219" w:type="pct"/>
            <w:vAlign w:val="center"/>
          </w:tcPr>
          <w:p w14:paraId="79228178" w14:textId="2231F96C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75944A31" w14:textId="72FE27C5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614B0FB7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Massa desmontada</w:t>
            </w:r>
          </w:p>
        </w:tc>
        <w:tc>
          <w:tcPr>
            <w:tcW w:w="487" w:type="pct"/>
            <w:vAlign w:val="center"/>
          </w:tcPr>
          <w:p w14:paraId="17A6D785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219" w:type="pct"/>
            <w:vAlign w:val="center"/>
          </w:tcPr>
          <w:p w14:paraId="76A6BC57" w14:textId="723A7408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4138A98A" w14:textId="4E9B4859" w:rsidTr="00ED44E6">
        <w:trPr>
          <w:trHeight w:val="436"/>
        </w:trPr>
        <w:tc>
          <w:tcPr>
            <w:tcW w:w="2294" w:type="pct"/>
            <w:shd w:val="clear" w:color="auto" w:fill="E7E6E6" w:themeFill="background2"/>
            <w:vAlign w:val="center"/>
          </w:tcPr>
          <w:p w14:paraId="54EF2BEA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Total de explosivos</w:t>
            </w:r>
          </w:p>
        </w:tc>
        <w:tc>
          <w:tcPr>
            <w:tcW w:w="487" w:type="pct"/>
            <w:vAlign w:val="center"/>
          </w:tcPr>
          <w:p w14:paraId="7674A26C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2219" w:type="pct"/>
            <w:vAlign w:val="center"/>
          </w:tcPr>
          <w:p w14:paraId="7387F115" w14:textId="478241E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A0A41" w:rsidRPr="004148AB" w14:paraId="3A16000A" w14:textId="6AF57FB7" w:rsidTr="00ED44E6">
        <w:trPr>
          <w:trHeight w:val="411"/>
        </w:trPr>
        <w:tc>
          <w:tcPr>
            <w:tcW w:w="2294" w:type="pct"/>
            <w:shd w:val="clear" w:color="auto" w:fill="E7E6E6" w:themeFill="background2"/>
            <w:vAlign w:val="center"/>
          </w:tcPr>
          <w:p w14:paraId="35CCF72A" w14:textId="616FC0E2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Razão de carga</w:t>
            </w:r>
          </w:p>
        </w:tc>
        <w:tc>
          <w:tcPr>
            <w:tcW w:w="487" w:type="pct"/>
            <w:vAlign w:val="center"/>
          </w:tcPr>
          <w:p w14:paraId="1332CC8B" w14:textId="77777777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4148AB">
              <w:rPr>
                <w:rFonts w:cs="Arial"/>
                <w:color w:val="000000" w:themeColor="text1"/>
                <w:sz w:val="20"/>
                <w:szCs w:val="20"/>
              </w:rPr>
              <w:t>g/t</w:t>
            </w:r>
          </w:p>
        </w:tc>
        <w:tc>
          <w:tcPr>
            <w:tcW w:w="2219" w:type="pct"/>
            <w:vAlign w:val="center"/>
          </w:tcPr>
          <w:p w14:paraId="1EDDB283" w14:textId="6B272371" w:rsidR="00BA0A41" w:rsidRPr="004148AB" w:rsidRDefault="00BA0A41" w:rsidP="003E77EA">
            <w:pPr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</w:tbl>
    <w:p w14:paraId="56D357C3" w14:textId="7AC5DF8A" w:rsidR="00E048AC" w:rsidRDefault="00E048AC" w:rsidP="0066085A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br w:type="page"/>
      </w:r>
    </w:p>
    <w:bookmarkStart w:id="4" w:name="V"/>
    <w:p w14:paraId="72291627" w14:textId="77777777" w:rsidR="00C64FB2" w:rsidRDefault="00C64FB2" w:rsidP="00C64FB2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68" behindDoc="0" locked="0" layoutInCell="1" allowOverlap="1" wp14:anchorId="3D35057B" wp14:editId="67F00198">
                <wp:simplePos x="0" y="0"/>
                <wp:positionH relativeFrom="page">
                  <wp:posOffset>398780</wp:posOffset>
                </wp:positionH>
                <wp:positionV relativeFrom="paragraph">
                  <wp:posOffset>-61925</wp:posOffset>
                </wp:positionV>
                <wp:extent cx="6739255" cy="3686175"/>
                <wp:effectExtent l="0" t="0" r="23495" b="28575"/>
                <wp:wrapNone/>
                <wp:docPr id="639495168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9255" cy="3686175"/>
                        </a:xfrm>
                        <a:prstGeom prst="rect">
                          <a:avLst/>
                        </a:prstGeom>
                        <a:blipFill>
                          <a:blip r:embed="rId15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E5910" id="Retângulo 17" o:spid="_x0000_s1026" style="position:absolute;margin-left:31.4pt;margin-top:-4.9pt;width:530.65pt;height:290.25pt;z-index:2516930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" strokecolor="#091723 [484]" strokeweight="1pt">
                <v:fill r:id="rId16" o:title="" recolor="t" rotate="t" type="frame"/>
                <w10:wrap anchorx="page"/>
              </v:rect>
            </w:pict>
          </mc:Fallback>
        </mc:AlternateContent>
      </w:r>
    </w:p>
    <w:p w14:paraId="2D43C909" w14:textId="6F918A42" w:rsidR="00C64FB2" w:rsidRDefault="00C40124" w:rsidP="00C64FB2">
      <w:pPr>
        <w:jc w:val="center"/>
        <w:rPr>
          <w:noProof/>
        </w:rPr>
      </w:pPr>
      <w:r>
        <w:rPr>
          <w:noProof/>
        </w:rPr>
        <w:t xml:space="preserve"> </w:t>
      </w:r>
    </w:p>
    <w:p w14:paraId="1C842348" w14:textId="582D9E02" w:rsidR="00C64FB2" w:rsidRDefault="00C40124" w:rsidP="00C64FB2">
      <w:pPr>
        <w:jc w:val="center"/>
        <w:rPr>
          <w:noProof/>
        </w:rPr>
      </w:pPr>
      <w:r>
        <w:rPr>
          <w:noProof/>
        </w:rPr>
        <w:t xml:space="preserve"> </w:t>
      </w:r>
    </w:p>
    <w:p w14:paraId="144A3FCD" w14:textId="77777777" w:rsidR="00C64FB2" w:rsidRDefault="00C64FB2" w:rsidP="00C64FB2">
      <w:pPr>
        <w:jc w:val="center"/>
        <w:rPr>
          <w:noProof/>
        </w:rPr>
      </w:pPr>
    </w:p>
    <w:p w14:paraId="7F7E4940" w14:textId="77777777" w:rsidR="00C64FB2" w:rsidRDefault="00C64FB2" w:rsidP="00C64FB2">
      <w:pPr>
        <w:jc w:val="center"/>
        <w:rPr>
          <w:noProof/>
        </w:rPr>
      </w:pPr>
    </w:p>
    <w:p w14:paraId="2ACD1BC8" w14:textId="77777777" w:rsidR="00C64FB2" w:rsidRDefault="00C64FB2" w:rsidP="00C64FB2">
      <w:pPr>
        <w:jc w:val="center"/>
        <w:rPr>
          <w:noProof/>
        </w:rPr>
      </w:pPr>
    </w:p>
    <w:p w14:paraId="19AF8121" w14:textId="77777777" w:rsidR="00C64FB2" w:rsidRDefault="00C64FB2" w:rsidP="00C64FB2">
      <w:pPr>
        <w:jc w:val="center"/>
        <w:rPr>
          <w:noProof/>
        </w:rPr>
      </w:pPr>
    </w:p>
    <w:p w14:paraId="7CF98EAD" w14:textId="77777777" w:rsidR="00C64FB2" w:rsidRDefault="00C64FB2" w:rsidP="00C64FB2">
      <w:pPr>
        <w:jc w:val="center"/>
        <w:rPr>
          <w:noProof/>
        </w:rPr>
      </w:pPr>
    </w:p>
    <w:p w14:paraId="0CE36BD3" w14:textId="77777777" w:rsidR="00C64FB2" w:rsidRDefault="00C64FB2" w:rsidP="00C64FB2">
      <w:pPr>
        <w:jc w:val="center"/>
        <w:rPr>
          <w:noProof/>
        </w:rPr>
      </w:pPr>
    </w:p>
    <w:p w14:paraId="0BAC4390" w14:textId="77777777" w:rsidR="00C64FB2" w:rsidRDefault="00C64FB2" w:rsidP="00C64FB2">
      <w:pPr>
        <w:jc w:val="center"/>
        <w:rPr>
          <w:noProof/>
        </w:rPr>
      </w:pPr>
    </w:p>
    <w:p w14:paraId="6AA8B0D8" w14:textId="77777777" w:rsidR="00C64FB2" w:rsidRDefault="00C64FB2" w:rsidP="00C64FB2">
      <w:pPr>
        <w:jc w:val="center"/>
        <w:rPr>
          <w:noProof/>
        </w:rPr>
      </w:pPr>
    </w:p>
    <w:p w14:paraId="64953DE3" w14:textId="77777777" w:rsidR="00C64FB2" w:rsidRDefault="00C64FB2" w:rsidP="00C64FB2">
      <w:pPr>
        <w:jc w:val="center"/>
        <w:rPr>
          <w:noProof/>
        </w:rPr>
      </w:pPr>
    </w:p>
    <w:p w14:paraId="4C740B20" w14:textId="77777777" w:rsidR="00C64FB2" w:rsidRDefault="00C64FB2" w:rsidP="00C64FB2">
      <w:pPr>
        <w:jc w:val="center"/>
        <w:rPr>
          <w:noProof/>
        </w:rPr>
      </w:pPr>
    </w:p>
    <w:p w14:paraId="1ADBA66A" w14:textId="77777777" w:rsidR="00C64FB2" w:rsidRDefault="00C64FB2" w:rsidP="00C64FB2">
      <w:pPr>
        <w:jc w:val="center"/>
        <w:rPr>
          <w:noProof/>
        </w:rPr>
      </w:pPr>
    </w:p>
    <w:p w14:paraId="5643A3C8" w14:textId="77777777" w:rsidR="00C37B81" w:rsidRDefault="00C64FB2" w:rsidP="00C37B81">
      <w:pPr>
        <w:jc w:val="center"/>
        <w:rPr>
          <w:noProof/>
          <w:sz w:val="20"/>
          <w:szCs w:val="20"/>
          <w:lang w:eastAsia="pt-BR"/>
        </w:rPr>
      </w:pPr>
      <w:r w:rsidRPr="00F71FF9">
        <w:rPr>
          <w:noProof/>
          <w:color w:val="EE0000"/>
          <w:sz w:val="20"/>
          <w:szCs w:val="20"/>
          <w:lang w:eastAsia="pt-BR"/>
        </w:rPr>
        <w:t/>
      </w:r>
      <w:r w:rsidR="00C37B81" w:rsidRPr="00F71FF9">
        <w:rPr>
          <w:color w:val="EE0000"/>
          <w:sz w:val="20"/>
          <w:szCs w:val="20"/>
        </w:rPr>
        <w:t xml:space="preserve"/>
      </w:r>
      <w:r w:rsidR="00C37B81">
        <w:rPr>
          <w:sz w:val="20"/>
          <w:szCs w:val="20"/>
        </w:rPr>
        <w:t/>
      </w:r>
      <w:r w:rsidR="00C37B81" w:rsidRPr="00B75F72">
        <w:rPr>
          <w:sz w:val="20"/>
          <w:szCs w:val="20"/>
        </w:rPr>
        <w:t xml:space="preserve"/>
      </w:r>
      <w:r w:rsidR="00C37B81" w:rsidRPr="00E048AC">
        <w:rPr>
          <w:noProof/>
          <w:sz w:val="20"/>
          <w:szCs w:val="20"/>
          <w:lang w:eastAsia="pt-BR"/>
        </w:rPr>
        <w:t xml:space="preserve"/>
      </w:r>
      <w:r w:rsidR="00C37B81" w:rsidRPr="00566D43">
        <w:rPr>
          <w:color w:val="EE0000"/>
          <w:sz w:val="20"/>
          <w:szCs w:val="20"/>
        </w:rPr>
        <w:t/>
      </w:r>
      <w:r w:rsidR="00C37B81" w:rsidRPr="00E048AC">
        <w:rPr>
          <w:noProof/>
          <w:sz w:val="20"/>
          <w:szCs w:val="20"/>
          <w:lang w:eastAsia="pt-BR"/>
        </w:rPr>
        <w:t/>
      </w:r>
    </w:p>
    <w:p w14:paraId="4FA44A77" w14:textId="7BEF13FB" w:rsidR="00C64FB2" w:rsidRDefault="00C64FB2" w:rsidP="00C64FB2">
      <w:pPr>
        <w:jc w:val="center"/>
        <w:rPr>
          <w:noProof/>
          <w:lang w:eastAsia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92" behindDoc="0" locked="0" layoutInCell="1" allowOverlap="1" wp14:anchorId="04FF3AB5" wp14:editId="20F12AE1">
                <wp:simplePos x="0" y="0"/>
                <wp:positionH relativeFrom="margin">
                  <wp:posOffset>-320675</wp:posOffset>
                </wp:positionH>
                <wp:positionV relativeFrom="paragraph">
                  <wp:posOffset>194005</wp:posOffset>
                </wp:positionV>
                <wp:extent cx="6739255" cy="3686175"/>
                <wp:effectExtent l="0" t="0" r="23495" b="28575"/>
                <wp:wrapNone/>
                <wp:docPr id="1491980899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9255" cy="3686175"/>
                        </a:xfrm>
                        <a:prstGeom prst="rect">
                          <a:avLst/>
                        </a:prstGeom>
                        <a:blipFill>
                          <a:blip r:embed="rId15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6500B" id="Retângulo 17" o:spid="_x0000_s1026" style="position:absolute;margin-left:-25.25pt;margin-top:15.3pt;width:530.65pt;height:290.25pt;z-index:2516940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" strokecolor="black [3213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6CC98F45" w14:textId="77777777" w:rsidR="00C64FB2" w:rsidRDefault="00C64FB2" w:rsidP="00C64FB2">
      <w:pPr>
        <w:jc w:val="center"/>
        <w:rPr>
          <w:noProof/>
          <w:lang w:eastAsia="pt-BR"/>
        </w:rPr>
      </w:pPr>
    </w:p>
    <w:p w14:paraId="0B8A3451" w14:textId="77777777" w:rsidR="00C64FB2" w:rsidRDefault="00C64FB2" w:rsidP="00C64FB2">
      <w:pPr>
        <w:jc w:val="center"/>
        <w:rPr>
          <w:noProof/>
          <w:lang w:eastAsia="pt-BR"/>
        </w:rPr>
      </w:pPr>
    </w:p>
    <w:p w14:paraId="5005D0C8" w14:textId="77777777" w:rsidR="00C64FB2" w:rsidRDefault="00C64FB2" w:rsidP="00C64FB2">
      <w:pPr>
        <w:jc w:val="center"/>
        <w:rPr>
          <w:noProof/>
          <w:lang w:eastAsia="pt-BR"/>
        </w:rPr>
      </w:pPr>
    </w:p>
    <w:p w14:paraId="0A275BD5" w14:textId="77777777" w:rsidR="00C64FB2" w:rsidRDefault="00C64FB2" w:rsidP="00C64FB2">
      <w:pPr>
        <w:jc w:val="center"/>
        <w:rPr>
          <w:noProof/>
          <w:lang w:eastAsia="pt-BR"/>
        </w:rPr>
      </w:pPr>
    </w:p>
    <w:p w14:paraId="22FA9F52" w14:textId="77777777" w:rsidR="00C64FB2" w:rsidRDefault="00C64FB2" w:rsidP="00C64FB2">
      <w:pPr>
        <w:jc w:val="center"/>
        <w:rPr>
          <w:noProof/>
          <w:lang w:eastAsia="pt-BR"/>
        </w:rPr>
      </w:pPr>
    </w:p>
    <w:p w14:paraId="03BED553" w14:textId="77777777" w:rsidR="00C64FB2" w:rsidRDefault="00C64FB2" w:rsidP="00C64FB2">
      <w:pPr>
        <w:jc w:val="center"/>
        <w:rPr>
          <w:noProof/>
          <w:lang w:eastAsia="pt-BR"/>
        </w:rPr>
      </w:pPr>
    </w:p>
    <w:p w14:paraId="4B0A7E09" w14:textId="77777777" w:rsidR="00C64FB2" w:rsidRDefault="00C64FB2" w:rsidP="00C64FB2">
      <w:pPr>
        <w:jc w:val="center"/>
        <w:rPr>
          <w:noProof/>
          <w:lang w:eastAsia="pt-BR"/>
        </w:rPr>
      </w:pPr>
    </w:p>
    <w:p w14:paraId="6C91F18A" w14:textId="77777777" w:rsidR="00C64FB2" w:rsidRDefault="00C64FB2" w:rsidP="00C64FB2">
      <w:pPr>
        <w:jc w:val="center"/>
        <w:rPr>
          <w:noProof/>
          <w:lang w:eastAsia="pt-BR"/>
        </w:rPr>
      </w:pPr>
    </w:p>
    <w:p w14:paraId="35EC25E8" w14:textId="77777777" w:rsidR="00C64FB2" w:rsidRDefault="00C64FB2" w:rsidP="00C64FB2">
      <w:pPr>
        <w:jc w:val="center"/>
        <w:rPr>
          <w:noProof/>
          <w:lang w:eastAsia="pt-BR"/>
        </w:rPr>
      </w:pPr>
    </w:p>
    <w:p w14:paraId="3F7708FA" w14:textId="77777777" w:rsidR="00C64FB2" w:rsidRDefault="00C64FB2" w:rsidP="00C64FB2">
      <w:pPr>
        <w:jc w:val="center"/>
        <w:rPr>
          <w:noProof/>
          <w:lang w:eastAsia="pt-BR"/>
        </w:rPr>
      </w:pPr>
    </w:p>
    <w:p w14:paraId="54A0348A" w14:textId="77777777" w:rsidR="00C64FB2" w:rsidRDefault="00C64FB2" w:rsidP="00C64FB2">
      <w:pPr>
        <w:jc w:val="center"/>
        <w:rPr>
          <w:noProof/>
          <w:lang w:eastAsia="pt-BR"/>
        </w:rPr>
      </w:pPr>
    </w:p>
    <w:p w14:paraId="210C642E" w14:textId="77777777" w:rsidR="00C64FB2" w:rsidRDefault="00C64FB2" w:rsidP="00C64FB2">
      <w:pPr>
        <w:jc w:val="center"/>
        <w:rPr>
          <w:noProof/>
          <w:lang w:eastAsia="pt-BR"/>
        </w:rPr>
      </w:pPr>
    </w:p>
    <w:p w14:paraId="736C0E93" w14:textId="77777777" w:rsidR="00C64FB2" w:rsidRDefault="00C64FB2" w:rsidP="00C64FB2">
      <w:pPr>
        <w:jc w:val="center"/>
        <w:rPr>
          <w:noProof/>
          <w:lang w:eastAsia="pt-BR"/>
        </w:rPr>
      </w:pPr>
    </w:p>
    <w:p w14:paraId="137823C0" w14:textId="77777777" w:rsidR="00C64FB2" w:rsidRDefault="00C64FB2" w:rsidP="00C64FB2">
      <w:pPr>
        <w:jc w:val="center"/>
        <w:rPr>
          <w:noProof/>
          <w:lang w:eastAsia="pt-BR"/>
        </w:rPr>
      </w:pPr>
    </w:p>
    <w:p w14:paraId="2AFCED8A" w14:textId="77777777" w:rsidR="00C37B81" w:rsidRDefault="00C64FB2" w:rsidP="00C37B81">
      <w:pPr>
        <w:jc w:val="center"/>
        <w:rPr>
          <w:noProof/>
          <w:sz w:val="20"/>
          <w:szCs w:val="20"/>
          <w:lang w:eastAsia="pt-BR"/>
        </w:rPr>
      </w:pPr>
      <w:r w:rsidRPr="00F71FF9">
        <w:rPr>
          <w:noProof/>
          <w:color w:val="EE0000"/>
          <w:sz w:val="20"/>
          <w:szCs w:val="20"/>
          <w:lang w:eastAsia="pt-BR"/>
        </w:rPr>
        <w:t/>
      </w:r>
      <w:r w:rsidR="00A654E3" w:rsidRPr="00F71FF9">
        <w:rPr>
          <w:noProof/>
          <w:color w:val="EE0000"/>
          <w:sz w:val="20"/>
          <w:szCs w:val="20"/>
          <w:lang w:eastAsia="pt-BR"/>
        </w:rPr>
        <w:t/>
      </w:r>
      <w:r w:rsidR="00C37B81" w:rsidRPr="00F71FF9">
        <w:rPr>
          <w:color w:val="EE0000"/>
          <w:sz w:val="20"/>
          <w:szCs w:val="20"/>
        </w:rPr>
        <w:t xml:space="preserve"/>
      </w:r>
      <w:r w:rsidR="00C37B81">
        <w:rPr>
          <w:sz w:val="20"/>
          <w:szCs w:val="20"/>
        </w:rPr>
        <w:t/>
      </w:r>
      <w:r w:rsidR="00C37B81" w:rsidRPr="00B75F72">
        <w:rPr>
          <w:sz w:val="20"/>
          <w:szCs w:val="20"/>
        </w:rPr>
        <w:t xml:space="preserve"/>
      </w:r>
      <w:r w:rsidR="00C37B81" w:rsidRPr="00E048AC">
        <w:rPr>
          <w:noProof/>
          <w:sz w:val="20"/>
          <w:szCs w:val="20"/>
          <w:lang w:eastAsia="pt-BR"/>
        </w:rPr>
        <w:t xml:space="preserve"/>
      </w:r>
      <w:r w:rsidR="00C37B81" w:rsidRPr="00566D43">
        <w:rPr>
          <w:color w:val="EE0000"/>
          <w:sz w:val="20"/>
          <w:szCs w:val="20"/>
        </w:rPr>
        <w:t/>
      </w:r>
      <w:r w:rsidR="00C37B81" w:rsidRPr="00E048AC">
        <w:rPr>
          <w:noProof/>
          <w:sz w:val="20"/>
          <w:szCs w:val="20"/>
          <w:lang w:eastAsia="pt-BR"/>
        </w:rPr>
        <w:t/>
      </w:r>
    </w:p>
    <w:p w14:paraId="14C65CF0" w14:textId="44319EF3" w:rsidR="00825404" w:rsidRDefault="00825404" w:rsidP="00C37B81">
      <w:pPr>
        <w:jc w:val="center"/>
        <w:rPr>
          <w:b/>
        </w:rPr>
      </w:pPr>
      <w:r>
        <w:rPr>
          <w:b/>
        </w:rPr>
        <w:br w:type="page"/>
      </w:r>
    </w:p>
    <w:p w14:paraId="177BEEED" w14:textId="4343A2B9" w:rsidR="00E56561" w:rsidRDefault="004150E8" w:rsidP="00BD0674">
      <w:pPr>
        <w:rPr>
          <w:b/>
        </w:rPr>
      </w:pPr>
      <w:r>
        <w:rPr>
          <w:b/>
        </w:rPr>
        <w:lastRenderedPageBreak/>
        <w:t>5.</w:t>
      </w:r>
      <w:r w:rsidR="001E7CA7" w:rsidRPr="005F107E">
        <w:rPr>
          <w:b/>
        </w:rPr>
        <w:t xml:space="preserve"> </w:t>
      </w:r>
      <w:r w:rsidR="005A55BF">
        <w:rPr>
          <w:b/>
        </w:rPr>
        <w:t>LOCAIS</w:t>
      </w:r>
      <w:r>
        <w:rPr>
          <w:b/>
        </w:rPr>
        <w:t xml:space="preserve"> DE MONITORAMENTO</w:t>
      </w:r>
    </w:p>
    <w:bookmarkEnd w:id="4"/>
    <w:p w14:paraId="57A5834C" w14:textId="77777777" w:rsidR="00ED44E6" w:rsidRDefault="00ED44E6" w:rsidP="00E56561">
      <w:pPr>
        <w:ind w:firstLine="720"/>
      </w:pPr>
    </w:p>
    <w:p w14:paraId="5C1CD197" w14:textId="70D1F554" w:rsidR="00D54C00" w:rsidRDefault="00D54C00" w:rsidP="00E56561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44" behindDoc="0" locked="0" layoutInCell="1" allowOverlap="1" wp14:anchorId="27E72484" wp14:editId="468C7097">
                <wp:simplePos x="0" y="0"/>
                <wp:positionH relativeFrom="margin">
                  <wp:align>center</wp:align>
                </wp:positionH>
                <wp:positionV relativeFrom="paragraph">
                  <wp:posOffset>481065</wp:posOffset>
                </wp:positionV>
                <wp:extent cx="6095365" cy="3686175"/>
                <wp:effectExtent l="0" t="0" r="19685" b="28575"/>
                <wp:wrapSquare wrapText="bothSides"/>
                <wp:docPr id="1301148401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365" cy="3686175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F9A45" id="Retângulo 17" o:spid="_x0000_s1026" style="position:absolute;margin-left:0;margin-top:37.9pt;width:479.95pt;height:290.25pt;z-index:2516664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" strokecolor="#091723 [484]" strokeweight="1pt">
                <v:fill r:id="rId18" o:title="" recolor="t" rotate="t" type="frame"/>
                <w10:wrap type="square" anchorx="margin"/>
              </v:rect>
            </w:pict>
          </mc:Fallback>
        </mc:AlternateContent>
      </w:r>
      <w:r w:rsidR="002E4924">
        <w:t>A figura abaixo (</w:t>
      </w:r>
      <w:r w:rsidR="00CD1941">
        <w:t>F</w:t>
      </w:r>
      <w:r w:rsidR="002E4924">
        <w:t>igura 4) ilustra o(s) local(</w:t>
      </w:r>
      <w:proofErr w:type="spellStart"/>
      <w:r w:rsidR="002E4924">
        <w:t>is</w:t>
      </w:r>
      <w:proofErr w:type="spellEnd"/>
      <w:r w:rsidR="002E4924">
        <w:t>) do(s) desmonte(s) e dos monitoramentos sismográficos.</w:t>
      </w:r>
    </w:p>
    <w:p w14:paraId="4B039ADF" w14:textId="6B4A33D7" w:rsidR="00E56561" w:rsidRPr="00C6479C" w:rsidRDefault="00E56561" w:rsidP="00E56561">
      <w:pPr>
        <w:ind w:firstLine="720"/>
        <w:rPr>
          <w:sz w:val="20"/>
          <w:szCs w:val="20"/>
        </w:rPr>
      </w:pPr>
      <w:r w:rsidRPr="00C6479C">
        <w:rPr>
          <w:sz w:val="20"/>
          <w:szCs w:val="20"/>
        </w:rPr>
        <w:t>Fig</w:t>
      </w:r>
      <w:r>
        <w:rPr>
          <w:sz w:val="20"/>
          <w:szCs w:val="20"/>
        </w:rPr>
        <w:t>ura 4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Pr="00C6479C">
        <w:rPr>
          <w:sz w:val="20"/>
          <w:szCs w:val="20"/>
        </w:rPr>
        <w:t>Perspectiva de distância entre os desmontes e as comunidades acompanhadas.</w:t>
      </w:r>
    </w:p>
    <w:p w14:paraId="5501AC1E" w14:textId="77777777" w:rsidR="002E4924" w:rsidRDefault="002E4924" w:rsidP="002E4924">
      <w:pPr>
        <w:ind w:firstLine="720"/>
      </w:pPr>
    </w:p>
    <w:p w14:paraId="5A148E61" w14:textId="6524ADA7" w:rsidR="002E4924" w:rsidRDefault="002E4924" w:rsidP="002E4924">
      <w:pPr>
        <w:ind w:firstLine="720"/>
      </w:pPr>
      <w:r>
        <w:t xml:space="preserve">Os locais de monitoramento estão identificados na Tabela </w:t>
      </w:r>
      <w:r w:rsidR="007000E0">
        <w:t>3</w:t>
      </w:r>
      <w:r>
        <w:t>, acompanhados do respectivo registro fotográfico do local com o sismógrafo instalado (Figuras 5.1, 5.2 e 5.3).</w:t>
      </w:r>
    </w:p>
    <w:p w14:paraId="6B9D5B01" w14:textId="29F1E785" w:rsidR="00D54C00" w:rsidRDefault="00D54C00" w:rsidP="00D54C00">
      <w:pPr>
        <w:ind w:firstLine="720"/>
      </w:pPr>
      <w:r>
        <w:t xml:space="preserve"> As coordenadas GPS de todos os locais estão apresentadas na Tabela </w:t>
      </w:r>
      <w:r w:rsidR="007000E0">
        <w:t>3</w:t>
      </w:r>
      <w:r>
        <w:t>, na qual também foram calculadas as distâncias entre eles.</w:t>
      </w:r>
    </w:p>
    <w:p w14:paraId="45541111" w14:textId="77777777" w:rsidR="002E4924" w:rsidRDefault="002E4924" w:rsidP="00D54C00">
      <w:pPr>
        <w:ind w:firstLine="720"/>
      </w:pPr>
    </w:p>
    <w:p w14:paraId="7073C9B9" w14:textId="77777777" w:rsidR="002E4924" w:rsidRDefault="002E4924" w:rsidP="00D54C00">
      <w:pPr>
        <w:ind w:firstLine="720"/>
      </w:pPr>
    </w:p>
    <w:p w14:paraId="3F6F8D8D" w14:textId="77777777" w:rsidR="002E4924" w:rsidRDefault="002E4924" w:rsidP="00D54C00">
      <w:pPr>
        <w:ind w:firstLine="720"/>
      </w:pPr>
    </w:p>
    <w:p w14:paraId="6071A34C" w14:textId="77777777" w:rsidR="002E4924" w:rsidRDefault="002E4924" w:rsidP="00D54C00">
      <w:pPr>
        <w:ind w:firstLine="720"/>
      </w:pPr>
    </w:p>
    <w:p w14:paraId="4CB755D4" w14:textId="77777777" w:rsidR="002E4924" w:rsidRDefault="002E4924" w:rsidP="00D54C00">
      <w:pPr>
        <w:ind w:firstLine="720"/>
      </w:pPr>
    </w:p>
    <w:p w14:paraId="1D38DE54" w14:textId="77777777" w:rsidR="002E4924" w:rsidRDefault="002E4924" w:rsidP="00D54C00">
      <w:pPr>
        <w:ind w:firstLine="720"/>
      </w:pPr>
    </w:p>
    <w:p w14:paraId="4437AFC6" w14:textId="77777777" w:rsidR="002E4924" w:rsidRDefault="002E4924" w:rsidP="00D54C00">
      <w:pPr>
        <w:ind w:firstLine="720"/>
      </w:pPr>
    </w:p>
    <w:p w14:paraId="381C309C" w14:textId="77777777" w:rsidR="009E675A" w:rsidRDefault="009E675A" w:rsidP="00D54C00">
      <w:pPr>
        <w:jc w:val="center"/>
        <w:rPr>
          <w:sz w:val="20"/>
          <w:szCs w:val="20"/>
        </w:rPr>
      </w:pPr>
    </w:p>
    <w:p w14:paraId="7CC9DB2D" w14:textId="55E3E587" w:rsidR="00D54C00" w:rsidRDefault="00D54C00" w:rsidP="00D54C00">
      <w:pPr>
        <w:jc w:val="center"/>
        <w:rPr>
          <w:sz w:val="20"/>
          <w:szCs w:val="20"/>
        </w:rPr>
      </w:pPr>
      <w:r w:rsidRPr="00657409">
        <w:rPr>
          <w:sz w:val="20"/>
          <w:szCs w:val="20"/>
        </w:rPr>
        <w:lastRenderedPageBreak/>
        <w:t xml:space="preserve">Tabela </w:t>
      </w:r>
      <w:r w:rsidR="005B2C78">
        <w:rPr>
          <w:sz w:val="20"/>
          <w:szCs w:val="20"/>
        </w:rPr>
        <w:t>3 –</w:t>
      </w:r>
      <w:r w:rsidR="005B2C78" w:rsidRPr="00B75F72">
        <w:rPr>
          <w:sz w:val="20"/>
          <w:szCs w:val="20"/>
        </w:rPr>
        <w:t xml:space="preserve"> </w:t>
      </w:r>
      <w:r w:rsidR="002E4924">
        <w:rPr>
          <w:sz w:val="20"/>
          <w:szCs w:val="20"/>
        </w:rPr>
        <w:t xml:space="preserve">Coordenadas </w:t>
      </w:r>
      <w:r w:rsidRPr="00657409">
        <w:rPr>
          <w:sz w:val="20"/>
          <w:szCs w:val="20"/>
        </w:rPr>
        <w:t>e distâncias dos desmontes e locais de monitoramento.</w:t>
      </w:r>
    </w:p>
    <w:tbl>
      <w:tblPr>
        <w:tblW w:w="5000" w:type="pct"/>
        <w:tblBorders>
          <w:top w:val="single" w:sz="4" w:space="0" w:color="E3E3E3"/>
          <w:left w:val="nil"/>
          <w:bottom w:val="single" w:sz="4" w:space="0" w:color="E3E3E3"/>
          <w:right w:val="nil"/>
          <w:insideH w:val="single" w:sz="4" w:space="0" w:color="E3E3E3"/>
          <w:insideV w:val="nil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1"/>
        <w:gridCol w:w="1002"/>
        <w:gridCol w:w="1142"/>
        <w:gridCol w:w="2336"/>
        <w:gridCol w:w="1585"/>
        <w:gridCol w:w="1242"/>
        <w:gridCol w:w="1083"/>
      </w:tblGrid>
      <w:tr w:rsidR="00D54C00" w:rsidRPr="00755CAC" w14:paraId="16AA1EF5" w14:textId="77777777" w:rsidTr="00151916">
        <w:trPr>
          <w:trHeight w:val="563"/>
        </w:trPr>
        <w:tc>
          <w:tcPr>
            <w:tcW w:w="1757" w:type="pct"/>
            <w:gridSpan w:val="3"/>
            <w:shd w:val="clear" w:color="000000" w:fill="F2F2F2"/>
            <w:noWrap/>
            <w:vAlign w:val="center"/>
            <w:hideMark/>
          </w:tcPr>
          <w:p w14:paraId="66EA54BE" w14:textId="77777777" w:rsidR="00D54C00" w:rsidRPr="00931A8F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br w:type="page"/>
            </w:r>
            <w:r w:rsidRPr="00931A8F">
              <w:rPr>
                <w:rFonts w:cs="Arial"/>
                <w:b/>
                <w:bCs/>
                <w:sz w:val="20"/>
                <w:szCs w:val="20"/>
                <w:lang w:eastAsia="pt-BR"/>
              </w:rPr>
              <w:t>Coordenadas UTM</w:t>
            </w:r>
          </w:p>
        </w:tc>
        <w:tc>
          <w:tcPr>
            <w:tcW w:w="3243" w:type="pct"/>
            <w:gridSpan w:val="4"/>
            <w:shd w:val="clear" w:color="000000" w:fill="F2F2F2"/>
            <w:vAlign w:val="center"/>
          </w:tcPr>
          <w:p w14:paraId="46C1DF8E" w14:textId="77777777" w:rsidR="00D54C00" w:rsidRPr="00931A8F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31A8F">
              <w:rPr>
                <w:rFonts w:cs="Arial"/>
                <w:b/>
                <w:bCs/>
                <w:sz w:val="20"/>
                <w:szCs w:val="20"/>
                <w:lang w:eastAsia="pt-BR"/>
              </w:rPr>
              <w:t>Distância</w:t>
            </w: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931A8F">
              <w:rPr>
                <w:rFonts w:cs="Arial"/>
                <w:b/>
                <w:bCs/>
                <w:sz w:val="20"/>
                <w:szCs w:val="20"/>
                <w:lang w:eastAsia="pt-BR"/>
              </w:rPr>
              <w:t>(s) ao Desmonte (s)</w:t>
            </w:r>
          </w:p>
        </w:tc>
      </w:tr>
      <w:tr w:rsidR="00D54C00" w:rsidRPr="00755CAC" w14:paraId="0D40FE24" w14:textId="77777777" w:rsidTr="00151916">
        <w:trPr>
          <w:trHeight w:val="703"/>
        </w:trPr>
        <w:tc>
          <w:tcPr>
            <w:tcW w:w="644" w:type="pct"/>
            <w:shd w:val="clear" w:color="000000" w:fill="F2F2F2"/>
            <w:vAlign w:val="center"/>
            <w:hideMark/>
          </w:tcPr>
          <w:p w14:paraId="177264B7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>Desmonte</w:t>
            </w:r>
          </w:p>
        </w:tc>
        <w:tc>
          <w:tcPr>
            <w:tcW w:w="520" w:type="pct"/>
            <w:shd w:val="clear" w:color="000000" w:fill="F2F2F2"/>
            <w:noWrap/>
            <w:vAlign w:val="center"/>
            <w:hideMark/>
          </w:tcPr>
          <w:p w14:paraId="1A8E6D71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X</w:t>
            </w:r>
          </w:p>
          <w:p w14:paraId="65093AED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14"/>
                <w:szCs w:val="14"/>
                <w:lang w:eastAsia="pt-BR"/>
              </w:rPr>
              <w:t>(</w:t>
            </w:r>
            <w:r w:rsidRPr="000D061E">
              <w:rPr>
                <w:rFonts w:cs="Arial"/>
                <w:b/>
                <w:bCs/>
                <w:sz w:val="14"/>
                <w:szCs w:val="14"/>
                <w:lang w:eastAsia="pt-BR"/>
              </w:rPr>
              <w:t>Mina</w:t>
            </w:r>
            <w:r>
              <w:rPr>
                <w:rFonts w:cs="Arial"/>
                <w:b/>
                <w:bCs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593" w:type="pct"/>
            <w:shd w:val="clear" w:color="000000" w:fill="F2F2F2"/>
            <w:noWrap/>
            <w:vAlign w:val="center"/>
            <w:hideMark/>
          </w:tcPr>
          <w:p w14:paraId="2E267CC0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Y</w:t>
            </w:r>
          </w:p>
          <w:p w14:paraId="158CA5BF" w14:textId="77777777" w:rsidR="00D54C00" w:rsidRPr="000D061E" w:rsidRDefault="00D54C00" w:rsidP="00151916">
            <w:pPr>
              <w:jc w:val="center"/>
              <w:rPr>
                <w:rFonts w:cs="Arial"/>
                <w:b/>
                <w:bCs/>
                <w:sz w:val="14"/>
                <w:szCs w:val="14"/>
                <w:lang w:eastAsia="pt-BR"/>
              </w:rPr>
            </w:pPr>
            <w:r>
              <w:rPr>
                <w:rFonts w:cs="Arial"/>
                <w:b/>
                <w:bCs/>
                <w:sz w:val="14"/>
                <w:szCs w:val="14"/>
                <w:lang w:eastAsia="pt-BR"/>
              </w:rPr>
              <w:t>(</w:t>
            </w:r>
            <w:r w:rsidRPr="000D061E">
              <w:rPr>
                <w:rFonts w:cs="Arial"/>
                <w:b/>
                <w:bCs/>
                <w:sz w:val="14"/>
                <w:szCs w:val="14"/>
                <w:lang w:eastAsia="pt-BR"/>
              </w:rPr>
              <w:t>Mina</w:t>
            </w:r>
            <w:r>
              <w:rPr>
                <w:rFonts w:cs="Arial"/>
                <w:b/>
                <w:bCs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213" w:type="pct"/>
            <w:shd w:val="clear" w:color="000000" w:fill="F2F2F2"/>
            <w:vAlign w:val="center"/>
          </w:tcPr>
          <w:p w14:paraId="4FBF5B9D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>Local de Monitoramento</w:t>
            </w:r>
          </w:p>
        </w:tc>
        <w:tc>
          <w:tcPr>
            <w:tcW w:w="823" w:type="pct"/>
            <w:shd w:val="clear" w:color="000000" w:fill="F2F2F2"/>
            <w:vAlign w:val="center"/>
          </w:tcPr>
          <w:p w14:paraId="7B2A7DF5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Referência</w:t>
            </w:r>
          </w:p>
          <w:p w14:paraId="282F1DBC" w14:textId="77777777" w:rsidR="00D54C00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Monitoramento</w:t>
            </w:r>
          </w:p>
          <w:p w14:paraId="32948758" w14:textId="77777777" w:rsidR="00D54C00" w:rsidRPr="003D333B" w:rsidRDefault="00D54C00" w:rsidP="00151916">
            <w:pPr>
              <w:jc w:val="center"/>
              <w:rPr>
                <w:rFonts w:cs="Arial"/>
                <w:b/>
                <w:bCs/>
                <w:sz w:val="14"/>
                <w:szCs w:val="14"/>
                <w:lang w:eastAsia="pt-BR"/>
              </w:rPr>
            </w:pPr>
            <w:r w:rsidRPr="003D333B">
              <w:rPr>
                <w:rFonts w:cs="Arial"/>
                <w:b/>
                <w:bCs/>
                <w:sz w:val="14"/>
                <w:szCs w:val="14"/>
                <w:lang w:eastAsia="pt-BR"/>
              </w:rPr>
              <w:t>(GMD)</w:t>
            </w:r>
          </w:p>
        </w:tc>
        <w:tc>
          <w:tcPr>
            <w:tcW w:w="645" w:type="pct"/>
            <w:shd w:val="clear" w:color="000000" w:fill="F2F2F2"/>
            <w:vAlign w:val="center"/>
            <w:hideMark/>
          </w:tcPr>
          <w:p w14:paraId="071910D7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Referência</w:t>
            </w:r>
          </w:p>
          <w:p w14:paraId="67A7C1B9" w14:textId="77777777" w:rsidR="00D54C00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Mina</w:t>
            </w:r>
          </w:p>
          <w:p w14:paraId="29BFCA33" w14:textId="77777777" w:rsidR="00D54C00" w:rsidRPr="00901B3E" w:rsidRDefault="00D54C00" w:rsidP="00151916">
            <w:pPr>
              <w:jc w:val="center"/>
              <w:rPr>
                <w:rFonts w:cs="Arial"/>
                <w:b/>
                <w:sz w:val="20"/>
                <w:szCs w:val="20"/>
                <w:u w:val="single"/>
                <w:lang w:eastAsia="pt-BR"/>
              </w:rPr>
            </w:pPr>
            <w:r w:rsidRPr="003D333B">
              <w:rPr>
                <w:rFonts w:cs="Arial"/>
                <w:b/>
                <w:bCs/>
                <w:sz w:val="14"/>
                <w:szCs w:val="14"/>
                <w:lang w:eastAsia="pt-BR"/>
              </w:rPr>
              <w:t>(GMD)</w:t>
            </w:r>
          </w:p>
        </w:tc>
        <w:tc>
          <w:tcPr>
            <w:tcW w:w="562" w:type="pct"/>
            <w:shd w:val="clear" w:color="000000" w:fill="F2F2F2"/>
            <w:vAlign w:val="center"/>
          </w:tcPr>
          <w:p w14:paraId="3DBCC0E6" w14:textId="77777777" w:rsidR="00D54C00" w:rsidRPr="00901B3E" w:rsidRDefault="00D54C00" w:rsidP="00151916">
            <w:pPr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t>Distância</w:t>
            </w:r>
            <w:r w:rsidRPr="00901B3E">
              <w:rPr>
                <w:rFonts w:cs="Arial"/>
                <w:b/>
                <w:bCs/>
                <w:sz w:val="20"/>
                <w:szCs w:val="20"/>
                <w:lang w:eastAsia="pt-BR"/>
              </w:rPr>
              <w:br/>
            </w:r>
            <w:r w:rsidRPr="000D061E">
              <w:rPr>
                <w:rFonts w:cs="Arial"/>
                <w:b/>
                <w:bCs/>
                <w:sz w:val="14"/>
                <w:szCs w:val="14"/>
                <w:lang w:eastAsia="pt-BR"/>
              </w:rPr>
              <w:t>(m)</w:t>
            </w:r>
          </w:p>
        </w:tc>
      </w:tr>
      <w:tr w:rsidR="00D54C00" w:rsidRPr="00755CAC" w14:paraId="3C41F1C2" w14:textId="77777777" w:rsidTr="00151916">
        <w:trPr>
          <w:trHeight w:val="626"/>
        </w:trPr>
        <w:tc>
          <w:tcPr>
            <w:tcW w:w="644" w:type="pct"/>
            <w:noWrap/>
            <w:vAlign w:val="center"/>
          </w:tcPr>
          <w:p w14:paraId="1162629A" w14:textId="462A55CC" w:rsidR="00D54C00" w:rsidRPr="000D7397" w:rsidRDefault="00D54C00" w:rsidP="00151916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20" w:type="pct"/>
            <w:vAlign w:val="center"/>
          </w:tcPr>
          <w:p w14:paraId="066D7847" w14:textId="457C21D2" w:rsidR="00D54C00" w:rsidRPr="000D7397" w:rsidRDefault="00D54C00" w:rsidP="00151916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93" w:type="pct"/>
            <w:noWrap/>
            <w:vAlign w:val="center"/>
          </w:tcPr>
          <w:p w14:paraId="30ABF677" w14:textId="04AEEB0E" w:rsidR="00D54C00" w:rsidRPr="000D7397" w:rsidRDefault="00D54C00" w:rsidP="00151916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1213" w:type="pct"/>
            <w:vAlign w:val="center"/>
          </w:tcPr>
          <w:p w14:paraId="501AEF53" w14:textId="1BC6F846" w:rsidR="00D54C00" w:rsidRPr="000D7397" w:rsidRDefault="00D54C00" w:rsidP="00151916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823" w:type="pct"/>
            <w:vAlign w:val="center"/>
          </w:tcPr>
          <w:p w14:paraId="4AF3E36A" w14:textId="528E6775" w:rsidR="00D54C00" w:rsidRPr="000D7397" w:rsidRDefault="00D54C0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645" w:type="pct"/>
            <w:noWrap/>
            <w:vAlign w:val="center"/>
          </w:tcPr>
          <w:p w14:paraId="7C7E3AE6" w14:textId="5BB8908D" w:rsidR="00D54C00" w:rsidRPr="000D7397" w:rsidRDefault="00D54C00" w:rsidP="00151916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62" w:type="pct"/>
            <w:vAlign w:val="center"/>
          </w:tcPr>
          <w:p w14:paraId="11A684D1" w14:textId="0E7C405D" w:rsidR="00D54C00" w:rsidRPr="000D7397" w:rsidRDefault="00D54C00" w:rsidP="00151916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</w:tr>
      <w:tr w:rsidR="00C96E50" w:rsidRPr="00755CAC" w14:paraId="37BB3764" w14:textId="77777777" w:rsidTr="00151916">
        <w:trPr>
          <w:trHeight w:val="637"/>
        </w:trPr>
        <w:tc>
          <w:tcPr>
            <w:tcW w:w="644" w:type="pct"/>
            <w:noWrap/>
            <w:vAlign w:val="center"/>
          </w:tcPr>
          <w:p w14:paraId="48E48348" w14:textId="2C8D714B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20" w:type="pct"/>
            <w:vAlign w:val="center"/>
          </w:tcPr>
          <w:p w14:paraId="018D38E7" w14:textId="2E91DB0E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93" w:type="pct"/>
            <w:noWrap/>
            <w:vAlign w:val="center"/>
          </w:tcPr>
          <w:p w14:paraId="21CC9DEF" w14:textId="612A4B26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1213" w:type="pct"/>
            <w:vAlign w:val="center"/>
          </w:tcPr>
          <w:p w14:paraId="41D38D27" w14:textId="3B2F4430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823" w:type="pct"/>
            <w:vAlign w:val="center"/>
          </w:tcPr>
          <w:p w14:paraId="46DFBFA9" w14:textId="482710FF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645" w:type="pct"/>
            <w:noWrap/>
            <w:vAlign w:val="center"/>
          </w:tcPr>
          <w:p w14:paraId="79E798BE" w14:textId="3C23E578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62" w:type="pct"/>
            <w:vAlign w:val="center"/>
          </w:tcPr>
          <w:p w14:paraId="44DB9A4C" w14:textId="4FBDD759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</w:tr>
      <w:tr w:rsidR="00C96E50" w:rsidRPr="00755CAC" w14:paraId="5F8B9896" w14:textId="77777777" w:rsidTr="00151916">
        <w:trPr>
          <w:trHeight w:val="593"/>
        </w:trPr>
        <w:tc>
          <w:tcPr>
            <w:tcW w:w="644" w:type="pct"/>
            <w:noWrap/>
            <w:vAlign w:val="center"/>
          </w:tcPr>
          <w:p w14:paraId="2448D2BE" w14:textId="189B6038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20" w:type="pct"/>
            <w:vAlign w:val="center"/>
          </w:tcPr>
          <w:p w14:paraId="18C98D94" w14:textId="399EB53B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93" w:type="pct"/>
            <w:noWrap/>
            <w:vAlign w:val="center"/>
          </w:tcPr>
          <w:p w14:paraId="07493658" w14:textId="49400F7B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1213" w:type="pct"/>
            <w:vAlign w:val="center"/>
          </w:tcPr>
          <w:p w14:paraId="1EB67DB3" w14:textId="1F57A61A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823" w:type="pct"/>
            <w:vAlign w:val="center"/>
          </w:tcPr>
          <w:p w14:paraId="74FEAAD8" w14:textId="00D1DF9D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645" w:type="pct"/>
            <w:noWrap/>
            <w:vAlign w:val="center"/>
          </w:tcPr>
          <w:p w14:paraId="6D3ECA77" w14:textId="1DC3EFC3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  <w:tc>
          <w:tcPr>
            <w:tcW w:w="562" w:type="pct"/>
            <w:vAlign w:val="center"/>
          </w:tcPr>
          <w:p w14:paraId="1CEA31F7" w14:textId="40FB5314" w:rsidR="00C96E50" w:rsidRPr="000D7397" w:rsidRDefault="00C96E50" w:rsidP="00C96E50">
            <w:pPr>
              <w:jc w:val="center"/>
              <w:rPr>
                <w:rFonts w:cs="Arial"/>
                <w:sz w:val="16"/>
                <w:szCs w:val="16"/>
                <w:lang w:eastAsia="pt-BR"/>
              </w:rPr>
            </w:pPr>
          </w:p>
        </w:tc>
      </w:tr>
    </w:tbl>
    <w:p w14:paraId="7E4D87E8" w14:textId="77777777" w:rsidR="00E048AC" w:rsidRDefault="00E048AC" w:rsidP="00D54C00"/>
    <w:p w14:paraId="0D732B70" w14:textId="2DD25481" w:rsidR="00D54C00" w:rsidRDefault="00FE6CAD" w:rsidP="00D54C00">
      <w:pPr>
        <w:ind w:firstLine="720"/>
      </w:pPr>
      <w:r>
        <w:t xml:space="preserve"> O</w:t>
      </w:r>
      <w:r w:rsidR="005A55BF">
        <w:t>s</w:t>
      </w:r>
      <w:r>
        <w:t xml:space="preserve"> sismógrafo</w:t>
      </w:r>
      <w:r w:rsidR="005A55BF">
        <w:t>s</w:t>
      </w:r>
      <w:r>
        <w:t xml:space="preserve"> utilizado</w:t>
      </w:r>
      <w:r w:rsidR="005A55BF">
        <w:t>s</w:t>
      </w:r>
      <w:r>
        <w:t xml:space="preserve"> est</w:t>
      </w:r>
      <w:r w:rsidR="005A55BF">
        <w:t>ão</w:t>
      </w:r>
      <w:r>
        <w:t xml:space="preserve"> identificado</w:t>
      </w:r>
      <w:r w:rsidR="005A55BF">
        <w:t>s</w:t>
      </w:r>
      <w:r>
        <w:t xml:space="preserve"> na Tabela </w:t>
      </w:r>
      <w:r w:rsidR="007000E0">
        <w:t>4</w:t>
      </w:r>
      <w:r w:rsidR="00E56561">
        <w:t>; seus</w:t>
      </w:r>
      <w:r>
        <w:t xml:space="preserve"> </w:t>
      </w:r>
      <w:r w:rsidR="007C2DAD">
        <w:t xml:space="preserve">respectivos </w:t>
      </w:r>
      <w:r>
        <w:t xml:space="preserve">certificados de calibração </w:t>
      </w:r>
      <w:r w:rsidR="009E675A">
        <w:t>estão disponíveis</w:t>
      </w:r>
      <w:r>
        <w:t xml:space="preserve"> </w:t>
      </w:r>
      <w:r w:rsidR="00E8727D">
        <w:t xml:space="preserve">no </w:t>
      </w:r>
      <w:r w:rsidR="007C2DAD">
        <w:t>ANEXO II de</w:t>
      </w:r>
      <w:r w:rsidR="00E56561">
        <w:t>ste relatório</w:t>
      </w:r>
      <w:r>
        <w:t>.</w:t>
      </w:r>
    </w:p>
    <w:p w14:paraId="010DF642" w14:textId="77777777" w:rsidR="007C2DAD" w:rsidRDefault="007C2DAD" w:rsidP="00D54C00">
      <w:pPr>
        <w:ind w:firstLine="720"/>
      </w:pPr>
    </w:p>
    <w:p w14:paraId="0A5B6C3E" w14:textId="4A1AC3B5" w:rsidR="00062129" w:rsidRDefault="00E56561" w:rsidP="005B2C78">
      <w:pPr>
        <w:ind w:firstLine="720"/>
        <w:jc w:val="center"/>
      </w:pPr>
      <w:r w:rsidRPr="007463B0">
        <w:rPr>
          <w:sz w:val="20"/>
          <w:szCs w:val="20"/>
        </w:rPr>
        <w:t xml:space="preserve">Tabela </w:t>
      </w:r>
      <w:r w:rsidR="005B2C78">
        <w:rPr>
          <w:sz w:val="20"/>
          <w:szCs w:val="20"/>
        </w:rPr>
        <w:t>4 –</w:t>
      </w:r>
      <w:r w:rsidR="005B2C78" w:rsidRPr="00B75F72">
        <w:rPr>
          <w:sz w:val="20"/>
          <w:szCs w:val="20"/>
        </w:rPr>
        <w:t xml:space="preserve"> </w:t>
      </w:r>
      <w:r w:rsidRPr="007463B0">
        <w:rPr>
          <w:sz w:val="20"/>
          <w:szCs w:val="20"/>
        </w:rPr>
        <w:t>Identificação dos sismógrafos.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1"/>
        <w:gridCol w:w="1699"/>
        <w:gridCol w:w="1192"/>
        <w:gridCol w:w="3219"/>
      </w:tblGrid>
      <w:tr w:rsidR="00E8727D" w:rsidRPr="005F107E" w14:paraId="782E8C73" w14:textId="77777777" w:rsidTr="00E8727D">
        <w:trPr>
          <w:trHeight w:val="409"/>
        </w:trPr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vAlign w:val="center"/>
          </w:tcPr>
          <w:p w14:paraId="46176A1D" w14:textId="63D55459" w:rsidR="00E8727D" w:rsidRPr="007463B0" w:rsidRDefault="00E8727D" w:rsidP="00E8727D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>Ordem</w:t>
            </w:r>
          </w:p>
        </w:tc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009C62C1" w14:textId="1DBBBB91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7463B0">
              <w:rPr>
                <w:rFonts w:cs="Arial"/>
                <w:b/>
                <w:bCs/>
                <w:sz w:val="20"/>
                <w:szCs w:val="20"/>
                <w:lang w:eastAsia="pt-BR"/>
              </w:rPr>
              <w:t>Marca</w:t>
            </w:r>
          </w:p>
        </w:tc>
        <w:tc>
          <w:tcPr>
            <w:tcW w:w="88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0A853865" w14:textId="77777777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7463B0">
              <w:rPr>
                <w:rFonts w:cs="Arial"/>
                <w:b/>
                <w:bCs/>
                <w:sz w:val="20"/>
                <w:szCs w:val="20"/>
                <w:lang w:eastAsia="pt-BR"/>
              </w:rPr>
              <w:t>Modelo</w:t>
            </w:r>
          </w:p>
        </w:tc>
        <w:tc>
          <w:tcPr>
            <w:tcW w:w="619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33D12999" w14:textId="77777777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7463B0">
              <w:rPr>
                <w:rFonts w:cs="Arial"/>
                <w:b/>
                <w:bCs/>
                <w:sz w:val="20"/>
                <w:szCs w:val="20"/>
                <w:lang w:eastAsia="pt-BR"/>
              </w:rPr>
              <w:t>Nº de Série</w:t>
            </w:r>
          </w:p>
        </w:tc>
        <w:tc>
          <w:tcPr>
            <w:tcW w:w="167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7A35ACAE" w14:textId="1BAFF72D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>Data de Calibração</w:t>
            </w:r>
          </w:p>
        </w:tc>
      </w:tr>
      <w:tr w:rsidR="00E8727D" w:rsidRPr="005F107E" w14:paraId="10A9FB39" w14:textId="77777777" w:rsidTr="00BA0A41">
        <w:trPr>
          <w:trHeight w:val="389"/>
        </w:trPr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</w:tcPr>
          <w:p w14:paraId="66A10A94" w14:textId="33E3EBDF" w:rsidR="00E8727D" w:rsidRPr="007463B0" w:rsidRDefault="00E8727D" w:rsidP="00E8727D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2CCF1C54" w14:textId="0B4EBC78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7463B0">
              <w:rPr>
                <w:rFonts w:cs="Arial"/>
                <w:sz w:val="20"/>
                <w:szCs w:val="20"/>
                <w:lang w:eastAsia="pt-BR"/>
              </w:rPr>
              <w:t>Instantel</w:t>
            </w:r>
          </w:p>
        </w:tc>
        <w:tc>
          <w:tcPr>
            <w:tcW w:w="88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207E826F" w14:textId="33349A91" w:rsidR="00E8727D" w:rsidRPr="007463B0" w:rsidRDefault="00136AD6" w:rsidP="005F107E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  <w:lang w:eastAsia="pt-BR"/>
              </w:rPr>
              <w:t>Micromate</w:t>
            </w:r>
          </w:p>
        </w:tc>
        <w:tc>
          <w:tcPr>
            <w:tcW w:w="619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305E8D7A" w14:textId="167F2B5C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167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36666128" w14:textId="008C03EC" w:rsidR="00E8727D" w:rsidRPr="007463B0" w:rsidRDefault="00E8727D" w:rsidP="005F107E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  <w:tr w:rsidR="00E8727D" w:rsidRPr="005F107E" w14:paraId="735987A0" w14:textId="77777777" w:rsidTr="00E8727D">
        <w:trPr>
          <w:trHeight w:val="389"/>
        </w:trPr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</w:tcPr>
          <w:p w14:paraId="1AF39760" w14:textId="2F02A554" w:rsidR="00E8727D" w:rsidRPr="007463B0" w:rsidRDefault="00E8727D" w:rsidP="00E8727D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  <w:lang w:eastAsia="pt-BR"/>
              </w:rPr>
              <w:t>02</w:t>
            </w:r>
          </w:p>
        </w:tc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057E30D2" w14:textId="4B1FB871" w:rsidR="00E8727D" w:rsidRPr="007463B0" w:rsidRDefault="00E8727D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7463B0">
              <w:rPr>
                <w:rFonts w:cs="Arial"/>
                <w:sz w:val="20"/>
                <w:szCs w:val="20"/>
                <w:lang w:eastAsia="pt-BR"/>
              </w:rPr>
              <w:t>Instantel</w:t>
            </w:r>
          </w:p>
        </w:tc>
        <w:tc>
          <w:tcPr>
            <w:tcW w:w="88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523964B" w14:textId="57346993" w:rsidR="00E8727D" w:rsidRPr="007463B0" w:rsidRDefault="00136AD6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  <w:lang w:eastAsia="pt-BR"/>
              </w:rPr>
              <w:t>Micromate</w:t>
            </w:r>
          </w:p>
        </w:tc>
        <w:tc>
          <w:tcPr>
            <w:tcW w:w="619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149A951" w14:textId="0632682F" w:rsidR="00E8727D" w:rsidRPr="007463B0" w:rsidRDefault="00E8727D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167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11F15BC0" w14:textId="27AF2BDC" w:rsidR="00E8727D" w:rsidRPr="007463B0" w:rsidRDefault="00E8727D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  <w:tr w:rsidR="00E8727D" w:rsidRPr="005F107E" w14:paraId="17981690" w14:textId="77777777" w:rsidTr="00E8727D">
        <w:trPr>
          <w:trHeight w:val="389"/>
        </w:trPr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</w:tcPr>
          <w:p w14:paraId="2613ABC7" w14:textId="2EEE737C" w:rsidR="00E8727D" w:rsidRPr="007463B0" w:rsidRDefault="00E8727D" w:rsidP="00E8727D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  <w:lang w:eastAsia="pt-BR"/>
              </w:rPr>
              <w:t>03</w:t>
            </w:r>
          </w:p>
        </w:tc>
        <w:tc>
          <w:tcPr>
            <w:tcW w:w="914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7C1C33ED" w14:textId="0E030CED" w:rsidR="00E8727D" w:rsidRPr="007463B0" w:rsidRDefault="00E8727D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7463B0">
              <w:rPr>
                <w:rFonts w:cs="Arial"/>
                <w:sz w:val="20"/>
                <w:szCs w:val="20"/>
                <w:lang w:eastAsia="pt-BR"/>
              </w:rPr>
              <w:t>Instantel</w:t>
            </w:r>
          </w:p>
        </w:tc>
        <w:tc>
          <w:tcPr>
            <w:tcW w:w="88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61010348" w14:textId="28E0FB83" w:rsidR="00E8727D" w:rsidRPr="007463B0" w:rsidRDefault="00136AD6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  <w:lang w:eastAsia="pt-BR"/>
              </w:rPr>
              <w:t>Micromate</w:t>
            </w:r>
          </w:p>
        </w:tc>
        <w:tc>
          <w:tcPr>
            <w:tcW w:w="619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7EE7C87B" w14:textId="0EADB080" w:rsidR="00E8727D" w:rsidRPr="007463B0" w:rsidRDefault="00E8727D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1672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1D030308" w14:textId="56D39952" w:rsidR="00E8727D" w:rsidRPr="007463B0" w:rsidRDefault="00E8727D" w:rsidP="00B92C2C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</w:tbl>
    <w:p w14:paraId="7F78BDBC" w14:textId="2D2B8F33" w:rsidR="009E675A" w:rsidRDefault="00E048AC" w:rsidP="00D54C00">
      <w:pPr>
        <w:spacing w:line="240" w:lineRule="auto"/>
        <w:jc w:val="left"/>
      </w:pPr>
      <w:r>
        <w:rPr>
          <w:sz w:val="20"/>
          <w:szCs w:val="20"/>
        </w:rPr>
        <w:br w:type="page"/>
      </w:r>
      <w:r w:rsidR="00234C37" w:rsidRPr="009E675A">
        <w:lastRenderedPageBreak/>
        <w:t>Abaixo seguem as imagens dos sismógrafos instalados</w:t>
      </w:r>
      <w:r w:rsidR="009E675A">
        <w:t>.</w:t>
      </w:r>
    </w:p>
    <w:p w14:paraId="63BEA9E0" w14:textId="77777777" w:rsidR="009E675A" w:rsidRPr="009E675A" w:rsidRDefault="009E675A" w:rsidP="00D54C00">
      <w:pPr>
        <w:spacing w:line="240" w:lineRule="auto"/>
        <w:jc w:val="left"/>
      </w:pPr>
    </w:p>
    <w:p w14:paraId="51C495E7" w14:textId="56670039" w:rsidR="00B7455A" w:rsidRDefault="00474A78" w:rsidP="00D54C00">
      <w:pPr>
        <w:spacing w:line="240" w:lineRule="auto"/>
        <w:jc w:val="left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0D5FFC95" wp14:editId="45D1EF15">
                <wp:simplePos x="0" y="0"/>
                <wp:positionH relativeFrom="margin">
                  <wp:posOffset>488950</wp:posOffset>
                </wp:positionH>
                <wp:positionV relativeFrom="paragraph">
                  <wp:posOffset>68275</wp:posOffset>
                </wp:positionV>
                <wp:extent cx="5120005" cy="3211830"/>
                <wp:effectExtent l="0" t="0" r="23495" b="26670"/>
                <wp:wrapNone/>
                <wp:docPr id="1197597916" name="Agrupar 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005" cy="3211830"/>
                          <a:chOff x="0" y="0"/>
                          <a:chExt cx="5120639" cy="3212327"/>
                        </a:xfrm>
                      </wpg:grpSpPr>
                      <wps:wsp>
                        <wps:cNvPr id="312856653" name="Retângulo 17"/>
                        <wps:cNvSpPr/>
                        <wps:spPr>
                          <a:xfrm>
                            <a:off x="0" y="0"/>
                            <a:ext cx="2369488" cy="3212327"/>
                          </a:xfrm>
                          <a:prstGeom prst="rect">
                            <a:avLst/>
                          </a:prstGeom>
                          <a:blipFill>
                            <a:blip r:embed="rId17">
                              <a:extLst>
                                <a:ext uri="{28A0092B-C50C-407E-A947-70E740481C1C}">
                                  <a14:useLocalDpi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73750" name="Retângulo 17"/>
                        <wps:cNvSpPr/>
                        <wps:spPr>
                          <a:xfrm>
                            <a:off x="2751151" y="0"/>
                            <a:ext cx="2369488" cy="3212327"/>
                          </a:xfrm>
                          <a:prstGeom prst="rect">
                            <a:avLst/>
                          </a:prstGeom>
                          <a:blipFill>
                            <a:blip r:embed="rId17">
                              <a:extLst>
                                <a:ext uri="{28A0092B-C50C-407E-A947-70E740481C1C}">
                                  <a14:useLocalDpi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28343" id="Agrupar 18" o:spid="_x0000_s1026" style="position:absolute;margin-left:38.5pt;margin-top:5.4pt;width:403.15pt;height:252.9pt;z-index:251658243;mso-position-horizontal-relative:margin" coordsize="51206,32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">
                <v:rect id="Retângulo 17" o:spid="_x0000_s1027" style="position:absolute;width:23694;height:32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" strokecolor="black [3213]">
                  <v:fill r:id="rId18" o:title="" recolor="t" rotate="t" type="frame"/>
                </v:rect>
                <v:rect id="Retângulo 17" o:spid="_x0000_s1028" style="position:absolute;left:27511;width:23695;height:32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" strokecolor="#091723 [484]">
                  <v:fill r:id="rId18" o:title="" recolor="t" rotate="t" type="frame"/>
                </v:rect>
                <w10:wrap anchorx="margin"/>
              </v:group>
            </w:pict>
          </mc:Fallback>
        </mc:AlternateContent>
      </w:r>
    </w:p>
    <w:p w14:paraId="7DB7A08C" w14:textId="77777777" w:rsidR="00B7455A" w:rsidRDefault="00B7455A" w:rsidP="00B7455A">
      <w:pPr>
        <w:jc w:val="center"/>
        <w:rPr>
          <w:noProof/>
          <w:lang w:eastAsia="pt-BR"/>
        </w:rPr>
      </w:pPr>
    </w:p>
    <w:p w14:paraId="08970EB4" w14:textId="77777777" w:rsidR="00B7455A" w:rsidRDefault="00B7455A" w:rsidP="00B7455A">
      <w:pPr>
        <w:rPr>
          <w:noProof/>
          <w:lang w:eastAsia="pt-BR"/>
        </w:rPr>
      </w:pPr>
    </w:p>
    <w:p w14:paraId="261BBBFA" w14:textId="77777777" w:rsidR="00B7455A" w:rsidRDefault="00B7455A" w:rsidP="00B7455A">
      <w:pPr>
        <w:rPr>
          <w:noProof/>
          <w:lang w:eastAsia="pt-BR"/>
        </w:rPr>
      </w:pPr>
    </w:p>
    <w:p w14:paraId="11071C39" w14:textId="77777777" w:rsidR="00B7455A" w:rsidRDefault="00B7455A" w:rsidP="00B7455A">
      <w:pPr>
        <w:rPr>
          <w:noProof/>
          <w:lang w:eastAsia="pt-BR"/>
        </w:rPr>
      </w:pPr>
    </w:p>
    <w:p w14:paraId="58D2653C" w14:textId="77777777" w:rsidR="00B7455A" w:rsidRDefault="00B7455A" w:rsidP="00B7455A">
      <w:pPr>
        <w:rPr>
          <w:noProof/>
          <w:lang w:eastAsia="pt-BR"/>
        </w:rPr>
      </w:pPr>
    </w:p>
    <w:p w14:paraId="1A82A749" w14:textId="77777777" w:rsidR="00B7455A" w:rsidRDefault="00B7455A" w:rsidP="00B7455A">
      <w:pPr>
        <w:rPr>
          <w:noProof/>
          <w:lang w:eastAsia="pt-BR"/>
        </w:rPr>
      </w:pPr>
    </w:p>
    <w:p w14:paraId="215851FF" w14:textId="77777777" w:rsidR="00B7455A" w:rsidRDefault="00B7455A" w:rsidP="00B7455A">
      <w:pPr>
        <w:rPr>
          <w:noProof/>
          <w:lang w:eastAsia="pt-BR"/>
        </w:rPr>
      </w:pPr>
    </w:p>
    <w:p w14:paraId="544E5922" w14:textId="77777777" w:rsidR="00B7455A" w:rsidRDefault="00B7455A" w:rsidP="00B7455A">
      <w:pPr>
        <w:rPr>
          <w:noProof/>
          <w:lang w:eastAsia="pt-BR"/>
        </w:rPr>
      </w:pPr>
    </w:p>
    <w:p w14:paraId="5A277E4B" w14:textId="77777777" w:rsidR="00B7455A" w:rsidRDefault="00B7455A" w:rsidP="00B7455A">
      <w:pPr>
        <w:rPr>
          <w:noProof/>
          <w:lang w:eastAsia="pt-BR"/>
        </w:rPr>
      </w:pPr>
    </w:p>
    <w:p w14:paraId="5CBE61B7" w14:textId="77777777" w:rsidR="00B7455A" w:rsidRDefault="00B7455A" w:rsidP="00B7455A">
      <w:pPr>
        <w:rPr>
          <w:noProof/>
          <w:lang w:eastAsia="pt-BR"/>
        </w:rPr>
      </w:pPr>
    </w:p>
    <w:p w14:paraId="0EB786B2" w14:textId="77777777" w:rsidR="00B7455A" w:rsidRDefault="00B7455A" w:rsidP="00B7455A">
      <w:pPr>
        <w:rPr>
          <w:noProof/>
          <w:lang w:eastAsia="pt-BR"/>
        </w:rPr>
      </w:pPr>
    </w:p>
    <w:p w14:paraId="31B70CA4" w14:textId="2AC42D54" w:rsidR="00B7455A" w:rsidRDefault="00B7455A" w:rsidP="00B7455A">
      <w:pPr>
        <w:rPr>
          <w:noProof/>
          <w:lang w:eastAsia="pt-BR"/>
        </w:rPr>
      </w:pPr>
    </w:p>
    <w:p w14:paraId="48667FEF" w14:textId="0E25DDA8" w:rsidR="00E048AC" w:rsidRDefault="00B7455A" w:rsidP="005B2C78">
      <w:pPr>
        <w:jc w:val="center"/>
        <w:rPr>
          <w:noProof/>
          <w:sz w:val="20"/>
          <w:szCs w:val="20"/>
          <w:lang w:eastAsia="pt-BR"/>
        </w:rPr>
      </w:pPr>
      <w:r w:rsidRPr="00B75F72">
        <w:rPr>
          <w:noProof/>
          <w:sz w:val="20"/>
          <w:szCs w:val="20"/>
          <w:lang w:eastAsia="pt-BR"/>
        </w:rPr>
        <w:t xml:space="preserve"> Figura </w:t>
      </w:r>
      <w:r w:rsidR="00BF2CAB">
        <w:rPr>
          <w:noProof/>
          <w:sz w:val="20"/>
          <w:szCs w:val="20"/>
          <w:lang w:eastAsia="pt-BR"/>
        </w:rPr>
        <w:t>5.1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Pr="00B75F72">
        <w:rPr>
          <w:noProof/>
          <w:sz w:val="20"/>
          <w:szCs w:val="20"/>
          <w:lang w:eastAsia="pt-BR"/>
        </w:rPr>
        <w:t>Local de monitoramento 01 com sismógrafo instalado.</w:t>
      </w:r>
    </w:p>
    <w:p w14:paraId="62B46816" w14:textId="6C10226C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1ED60BF7" w14:textId="4205883D" w:rsidR="004D3ED0" w:rsidRDefault="00C96E50" w:rsidP="004D3ED0">
      <w:pPr>
        <w:spacing w:line="240" w:lineRule="auto"/>
        <w:jc w:val="left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0D1C5E4B" wp14:editId="708BB1B4">
                <wp:simplePos x="0" y="0"/>
                <wp:positionH relativeFrom="margin">
                  <wp:posOffset>489585</wp:posOffset>
                </wp:positionH>
                <wp:positionV relativeFrom="paragraph">
                  <wp:posOffset>17780</wp:posOffset>
                </wp:positionV>
                <wp:extent cx="5121275" cy="3220653"/>
                <wp:effectExtent l="0" t="0" r="22225" b="18415"/>
                <wp:wrapNone/>
                <wp:docPr id="1598144019" name="Agrupar 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1275" cy="3220653"/>
                          <a:chOff x="-2253" y="0"/>
                          <a:chExt cx="5122892" cy="3221777"/>
                        </a:xfrm>
                      </wpg:grpSpPr>
                      <wps:wsp>
                        <wps:cNvPr id="2095580905" name="Retângulo 17"/>
                        <wps:cNvSpPr/>
                        <wps:spPr>
                          <a:xfrm>
                            <a:off x="2751151" y="0"/>
                            <a:ext cx="2369488" cy="3212327"/>
                          </a:xfrm>
                          <a:prstGeom prst="rect">
                            <a:avLst/>
                          </a:prstGeom>
                          <a:blipFill>
                            <a:blip r:embed="rId17">
                              <a:extLst>
                                <a:ext uri="{28A0092B-C50C-407E-A947-70E740481C1C}">
                                  <a14:useLocalDpi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855267" name="Retângulo 17"/>
                        <wps:cNvSpPr/>
                        <wps:spPr>
                          <a:xfrm>
                            <a:off x="-2253" y="9541"/>
                            <a:ext cx="2369617" cy="3212236"/>
                          </a:xfrm>
                          <a:prstGeom prst="rect">
                            <a:avLst/>
                          </a:prstGeom>
                          <a:blipFill>
                            <a:blip r:embed="rId17">
                              <a:extLst>
                                <a:ext uri="{28A0092B-C50C-407E-A947-70E740481C1C}">
                                  <a14:useLocalDpi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E33109" id="Agrupar 18" o:spid="_x0000_s1026" style="position:absolute;margin-left:38.55pt;margin-top:1.4pt;width:403.25pt;height:253.6pt;z-index:251658244;mso-position-horizontal-relative:margin;mso-width-relative:margin;mso-height-relative:margin" coordorigin="-22" coordsize="51228,32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">
                <v:rect id="Retângulo 17" o:spid="_x0000_s1027" style="position:absolute;left:27511;width:23695;height:32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" strokecolor="black [3213]">
                  <v:fill r:id="rId18" o:title="" recolor="t" rotate="t" type="frame"/>
                </v:rect>
                <v:rect id="Retângulo 17" o:spid="_x0000_s1028" style="position:absolute;left:-22;top:95;width:23695;height:32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" strokecolor="black [3213]">
                  <v:fill r:id="rId18" o:title="" recolor="t" rotate="t" type="frame"/>
                </v:rect>
                <w10:wrap anchorx="margin"/>
              </v:group>
            </w:pict>
          </mc:Fallback>
        </mc:AlternateContent>
      </w:r>
    </w:p>
    <w:p w14:paraId="51FCB893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6223F1E6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676C1AE1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500D3AC3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1C4FF8E3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3723E300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7BB5B216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706EA17E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43149815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18485B77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60761504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06664ED7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6559A1A3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5E7FBD55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482F721B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32869DF0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69CF02B5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4FA7089C" w14:textId="77777777" w:rsidR="004D3ED0" w:rsidRDefault="004D3ED0" w:rsidP="004D3ED0">
      <w:pPr>
        <w:spacing w:line="240" w:lineRule="auto"/>
        <w:jc w:val="left"/>
        <w:rPr>
          <w:noProof/>
          <w:lang w:eastAsia="pt-BR"/>
        </w:rPr>
      </w:pPr>
    </w:p>
    <w:p w14:paraId="764B58D2" w14:textId="682BCA6A" w:rsidR="005B2C78" w:rsidRDefault="00B7455A" w:rsidP="00E048AC">
      <w:pPr>
        <w:spacing w:line="240" w:lineRule="auto"/>
        <w:jc w:val="center"/>
        <w:rPr>
          <w:noProof/>
          <w:sz w:val="20"/>
          <w:szCs w:val="20"/>
          <w:lang w:eastAsia="pt-BR"/>
        </w:rPr>
      </w:pPr>
      <w:r w:rsidRPr="00B75F72">
        <w:rPr>
          <w:noProof/>
          <w:sz w:val="20"/>
          <w:szCs w:val="20"/>
          <w:lang w:eastAsia="pt-BR"/>
        </w:rPr>
        <w:t xml:space="preserve">Figura </w:t>
      </w:r>
      <w:r w:rsidR="00BF2CAB">
        <w:rPr>
          <w:noProof/>
          <w:sz w:val="20"/>
          <w:szCs w:val="20"/>
          <w:lang w:eastAsia="pt-BR"/>
        </w:rPr>
        <w:t>5</w:t>
      </w:r>
      <w:r w:rsidRPr="00B75F72">
        <w:rPr>
          <w:noProof/>
          <w:sz w:val="20"/>
          <w:szCs w:val="20"/>
          <w:lang w:eastAsia="pt-BR"/>
        </w:rPr>
        <w:t>.</w:t>
      </w:r>
      <w:r w:rsidR="0079602A">
        <w:rPr>
          <w:noProof/>
          <w:sz w:val="20"/>
          <w:szCs w:val="20"/>
          <w:lang w:eastAsia="pt-BR"/>
        </w:rPr>
        <w:t>2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Pr="00B75F72">
        <w:rPr>
          <w:noProof/>
          <w:sz w:val="20"/>
          <w:szCs w:val="20"/>
          <w:lang w:eastAsia="pt-BR"/>
        </w:rPr>
        <w:t>Local de monitoramento 02 com sismógrafo instalado.</w:t>
      </w:r>
    </w:p>
    <w:p w14:paraId="2432167F" w14:textId="77777777" w:rsidR="005B2C78" w:rsidRDefault="005B2C78">
      <w:pPr>
        <w:spacing w:line="240" w:lineRule="auto"/>
        <w:jc w:val="left"/>
        <w:rPr>
          <w:noProof/>
          <w:sz w:val="20"/>
          <w:szCs w:val="20"/>
          <w:lang w:eastAsia="pt-BR"/>
        </w:rPr>
      </w:pPr>
      <w:r>
        <w:rPr>
          <w:noProof/>
          <w:sz w:val="20"/>
          <w:szCs w:val="20"/>
          <w:lang w:eastAsia="pt-BR"/>
        </w:rPr>
        <w:br w:type="page"/>
      </w:r>
    </w:p>
    <w:p w14:paraId="695F4F98" w14:textId="1B9D22C3" w:rsidR="00B7455A" w:rsidRDefault="00B7455A" w:rsidP="00B7455A">
      <w:pPr>
        <w:jc w:val="center"/>
        <w:rPr>
          <w:noProof/>
        </w:rPr>
      </w:pPr>
      <w:r>
        <w:rPr>
          <w:noProof/>
          <w:lang w:eastAsia="pt-BR"/>
        </w:rPr>
        <w:lastRenderedPageBreak/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5E015612" wp14:editId="725990A9">
                <wp:simplePos x="0" y="0"/>
                <wp:positionH relativeFrom="margin">
                  <wp:posOffset>488950</wp:posOffset>
                </wp:positionH>
                <wp:positionV relativeFrom="paragraph">
                  <wp:posOffset>111430</wp:posOffset>
                </wp:positionV>
                <wp:extent cx="5120639" cy="3212327"/>
                <wp:effectExtent l="0" t="0" r="23495" b="26670"/>
                <wp:wrapNone/>
                <wp:docPr id="1313344280" name="Agrupar 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39" cy="3212327"/>
                          <a:chOff x="0" y="0"/>
                          <a:chExt cx="5120639" cy="3212327"/>
                        </a:xfrm>
                      </wpg:grpSpPr>
                      <wps:wsp>
                        <wps:cNvPr id="797146348" name="Retângulo 17"/>
                        <wps:cNvSpPr/>
                        <wps:spPr>
                          <a:xfrm>
                            <a:off x="0" y="0"/>
                            <a:ext cx="2369488" cy="3212327"/>
                          </a:xfrm>
                          <a:prstGeom prst="rect">
                            <a:avLst/>
                          </a:prstGeom>
                          <a:blipFill>
                            <a:blip r:embed="rId17">
                              <a:extLst>
                                <a:ext uri="{28A0092B-C50C-407E-A947-70E740481C1C}">
                                  <a14:useLocalDpi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721606" name="Retângulo 17"/>
                        <wps:cNvSpPr/>
                        <wps:spPr>
                          <a:xfrm>
                            <a:off x="2751151" y="0"/>
                            <a:ext cx="2369488" cy="3212327"/>
                          </a:xfrm>
                          <a:prstGeom prst="rect">
                            <a:avLst/>
                          </a:prstGeom>
                          <a:blipFill>
                            <a:blip r:embed="rId17">
                              <a:extLst>
                                <a:ext uri="{28A0092B-C50C-407E-A947-70E740481C1C}">
                                  <a14:useLocalDpi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A47C7" id="Agrupar 18" o:spid="_x0000_s1026" style="position:absolute;margin-left:38.5pt;margin-top:8.75pt;width:403.2pt;height:252.95pt;z-index:251658245;mso-position-horizontal-relative:margin" coordsize="51206,32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">
                <v:rect id="Retângulo 17" o:spid="_x0000_s1027" style="position:absolute;width:23694;height:32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" strokecolor="#091723 [484]">
                  <v:fill r:id="rId18" o:title="" recolor="t" rotate="t" type="frame"/>
                </v:rect>
                <v:rect id="Retângulo 17" o:spid="_x0000_s1028" style="position:absolute;left:27511;width:23695;height:32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" strokecolor="#091723 [484]">
                  <v:fill r:id="rId18" o:title="" recolor="t" rotate="t" type="frame"/>
                </v:rect>
                <w10:wrap anchorx="margin"/>
              </v:group>
            </w:pict>
          </mc:Fallback>
        </mc:AlternateContent>
      </w:r>
    </w:p>
    <w:p w14:paraId="087D5C3B" w14:textId="77777777" w:rsidR="00B7455A" w:rsidRDefault="00B7455A" w:rsidP="00B7455A">
      <w:pPr>
        <w:jc w:val="center"/>
        <w:rPr>
          <w:noProof/>
          <w:lang w:eastAsia="pt-BR"/>
        </w:rPr>
      </w:pPr>
    </w:p>
    <w:p w14:paraId="4C47E706" w14:textId="77777777" w:rsidR="00B7455A" w:rsidRDefault="00B7455A" w:rsidP="00B7455A">
      <w:pPr>
        <w:jc w:val="center"/>
        <w:rPr>
          <w:noProof/>
          <w:lang w:eastAsia="pt-BR"/>
        </w:rPr>
      </w:pPr>
    </w:p>
    <w:p w14:paraId="7D76B5BB" w14:textId="77777777" w:rsidR="00B7455A" w:rsidRDefault="00B7455A" w:rsidP="00B7455A">
      <w:pPr>
        <w:jc w:val="center"/>
        <w:rPr>
          <w:noProof/>
          <w:lang w:eastAsia="pt-BR"/>
        </w:rPr>
      </w:pPr>
    </w:p>
    <w:p w14:paraId="4E26BDFE" w14:textId="77777777" w:rsidR="00B7455A" w:rsidRDefault="00B7455A" w:rsidP="00B7455A">
      <w:pPr>
        <w:jc w:val="center"/>
        <w:rPr>
          <w:noProof/>
          <w:lang w:eastAsia="pt-BR"/>
        </w:rPr>
      </w:pPr>
    </w:p>
    <w:p w14:paraId="3F53AB3D" w14:textId="77777777" w:rsidR="00B7455A" w:rsidRDefault="00B7455A" w:rsidP="00B7455A">
      <w:pPr>
        <w:jc w:val="center"/>
        <w:rPr>
          <w:noProof/>
          <w:lang w:eastAsia="pt-BR"/>
        </w:rPr>
      </w:pPr>
    </w:p>
    <w:p w14:paraId="07DD2791" w14:textId="77777777" w:rsidR="00B7455A" w:rsidRDefault="00B7455A" w:rsidP="00B7455A">
      <w:pPr>
        <w:jc w:val="center"/>
        <w:rPr>
          <w:noProof/>
          <w:lang w:eastAsia="pt-BR"/>
        </w:rPr>
      </w:pPr>
    </w:p>
    <w:p w14:paraId="4A43A870" w14:textId="77777777" w:rsidR="00B7455A" w:rsidRDefault="00B7455A" w:rsidP="00B7455A">
      <w:pPr>
        <w:jc w:val="center"/>
        <w:rPr>
          <w:noProof/>
          <w:lang w:eastAsia="pt-BR"/>
        </w:rPr>
      </w:pPr>
    </w:p>
    <w:p w14:paraId="20A1A476" w14:textId="77777777" w:rsidR="00B7455A" w:rsidRDefault="00B7455A" w:rsidP="00B7455A">
      <w:pPr>
        <w:jc w:val="center"/>
        <w:rPr>
          <w:noProof/>
          <w:lang w:eastAsia="pt-BR"/>
        </w:rPr>
      </w:pPr>
    </w:p>
    <w:p w14:paraId="742EF930" w14:textId="77777777" w:rsidR="00B7455A" w:rsidRDefault="00B7455A" w:rsidP="00B7455A">
      <w:pPr>
        <w:jc w:val="center"/>
        <w:rPr>
          <w:noProof/>
          <w:lang w:eastAsia="pt-BR"/>
        </w:rPr>
      </w:pPr>
    </w:p>
    <w:p w14:paraId="491A9ABA" w14:textId="77777777" w:rsidR="00B7455A" w:rsidRDefault="00B7455A" w:rsidP="00B7455A">
      <w:pPr>
        <w:jc w:val="center"/>
        <w:rPr>
          <w:noProof/>
          <w:lang w:eastAsia="pt-BR"/>
        </w:rPr>
      </w:pPr>
    </w:p>
    <w:p w14:paraId="1CAEA7D1" w14:textId="77777777" w:rsidR="00B7455A" w:rsidRDefault="00B7455A" w:rsidP="00B7455A">
      <w:pPr>
        <w:jc w:val="center"/>
        <w:rPr>
          <w:noProof/>
          <w:lang w:eastAsia="pt-BR"/>
        </w:rPr>
      </w:pPr>
    </w:p>
    <w:p w14:paraId="7368B305" w14:textId="77777777" w:rsidR="00B7455A" w:rsidRDefault="00B7455A" w:rsidP="00B7455A">
      <w:pPr>
        <w:jc w:val="center"/>
        <w:rPr>
          <w:noProof/>
          <w:lang w:eastAsia="pt-BR"/>
        </w:rPr>
      </w:pPr>
    </w:p>
    <w:p w14:paraId="70BC92FE" w14:textId="0AEB1723" w:rsidR="00B7455A" w:rsidRDefault="00B7455A" w:rsidP="005B2C78">
      <w:pPr>
        <w:jc w:val="center"/>
        <w:rPr>
          <w:noProof/>
          <w:sz w:val="20"/>
          <w:szCs w:val="20"/>
          <w:lang w:eastAsia="pt-BR"/>
        </w:rPr>
      </w:pPr>
      <w:r w:rsidRPr="00B75F72">
        <w:rPr>
          <w:noProof/>
          <w:sz w:val="20"/>
          <w:szCs w:val="20"/>
          <w:lang w:eastAsia="pt-BR"/>
        </w:rPr>
        <w:t xml:space="preserve">Figura </w:t>
      </w:r>
      <w:r w:rsidR="00BF2CAB">
        <w:rPr>
          <w:noProof/>
          <w:sz w:val="20"/>
          <w:szCs w:val="20"/>
          <w:lang w:eastAsia="pt-BR"/>
        </w:rPr>
        <w:t>5</w:t>
      </w:r>
      <w:r w:rsidRPr="00B75F72">
        <w:rPr>
          <w:noProof/>
          <w:sz w:val="20"/>
          <w:szCs w:val="20"/>
          <w:lang w:eastAsia="pt-BR"/>
        </w:rPr>
        <w:t>.</w:t>
      </w:r>
      <w:r w:rsidR="0079602A">
        <w:rPr>
          <w:noProof/>
          <w:sz w:val="20"/>
          <w:szCs w:val="20"/>
          <w:lang w:eastAsia="pt-BR"/>
        </w:rPr>
        <w:t>3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Pr="00B75F72">
        <w:rPr>
          <w:noProof/>
          <w:sz w:val="20"/>
          <w:szCs w:val="20"/>
          <w:lang w:eastAsia="pt-BR"/>
        </w:rPr>
        <w:t>Local de monitoramento 03 com sismógrafo instalado.</w:t>
      </w:r>
    </w:p>
    <w:p w14:paraId="5C4E8F22" w14:textId="77777777" w:rsidR="005B2C78" w:rsidRDefault="005B2C78" w:rsidP="005B2C78">
      <w:pPr>
        <w:jc w:val="center"/>
        <w:rPr>
          <w:noProof/>
          <w:lang w:eastAsia="pt-BR"/>
        </w:rPr>
      </w:pPr>
    </w:p>
    <w:p w14:paraId="3BED1A91" w14:textId="77777777" w:rsidR="00F25F7F" w:rsidRPr="009B5A6B" w:rsidRDefault="004150E8" w:rsidP="00F25F7F">
      <w:pPr>
        <w:rPr>
          <w:b/>
        </w:rPr>
      </w:pPr>
      <w:bookmarkStart w:id="5" w:name="VI"/>
      <w:r>
        <w:rPr>
          <w:b/>
        </w:rPr>
        <w:t>6. REGISTROS SISMOGRÁFICOS</w:t>
      </w:r>
    </w:p>
    <w:bookmarkEnd w:id="5"/>
    <w:p w14:paraId="12210C10" w14:textId="77777777" w:rsidR="009B5A6B" w:rsidRDefault="009B5A6B" w:rsidP="00F25F7F"/>
    <w:p w14:paraId="18D87E0F" w14:textId="5F02F6E9" w:rsidR="009B5A6B" w:rsidRDefault="009B5A6B" w:rsidP="002C0DDE">
      <w:pPr>
        <w:ind w:firstLine="720"/>
      </w:pPr>
      <w:r>
        <w:t xml:space="preserve">As informações dos registros sismográficos </w:t>
      </w:r>
      <w:r w:rsidR="000F6836">
        <w:t>referentes aos desmontes descritos nesse relatório</w:t>
      </w:r>
      <w:r w:rsidR="007C2DAD">
        <w:t xml:space="preserve"> estão resumidas na Tabela 5 e podem ser consultadas</w:t>
      </w:r>
      <w:r w:rsidR="00FE6CAD">
        <w:t xml:space="preserve"> na íntegra </w:t>
      </w:r>
      <w:r w:rsidR="00283339">
        <w:t>nos</w:t>
      </w:r>
      <w:r w:rsidR="00FE6CAD">
        <w:t xml:space="preserve"> Anex</w:t>
      </w:r>
      <w:r w:rsidR="00283339">
        <w:t>os</w:t>
      </w:r>
      <w:r w:rsidR="007C2DAD">
        <w:t xml:space="preserve"> abaixo.</w:t>
      </w:r>
    </w:p>
    <w:p w14:paraId="4468BA6C" w14:textId="77777777" w:rsidR="00DF2817" w:rsidRDefault="00DF2817" w:rsidP="002C0DDE">
      <w:pPr>
        <w:ind w:firstLine="720"/>
      </w:pPr>
    </w:p>
    <w:p w14:paraId="36FB8C37" w14:textId="1C08123B" w:rsidR="005B2C78" w:rsidRDefault="005B2C78" w:rsidP="005B2C78">
      <w:pPr>
        <w:jc w:val="center"/>
        <w:rPr>
          <w:sz w:val="20"/>
          <w:szCs w:val="20"/>
        </w:rPr>
      </w:pPr>
      <w:r w:rsidRPr="00B75F72">
        <w:rPr>
          <w:sz w:val="20"/>
          <w:szCs w:val="20"/>
        </w:rPr>
        <w:t xml:space="preserve">Tabela </w:t>
      </w:r>
      <w:r>
        <w:rPr>
          <w:sz w:val="20"/>
          <w:szCs w:val="20"/>
        </w:rPr>
        <w:t>5 –</w:t>
      </w:r>
      <w:r w:rsidRPr="00B75F72">
        <w:rPr>
          <w:sz w:val="20"/>
          <w:szCs w:val="20"/>
        </w:rPr>
        <w:t xml:space="preserve"> Valores de PPV e pressão acústica dos registros sismográficos.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8"/>
        <w:gridCol w:w="998"/>
        <w:gridCol w:w="641"/>
        <w:gridCol w:w="994"/>
        <w:gridCol w:w="641"/>
        <w:gridCol w:w="1036"/>
        <w:gridCol w:w="649"/>
        <w:gridCol w:w="1460"/>
        <w:gridCol w:w="1214"/>
      </w:tblGrid>
      <w:tr w:rsidR="00AB7A6E" w:rsidRPr="00DF2817" w14:paraId="21E9AABB" w14:textId="77777777" w:rsidTr="005B2C78">
        <w:trPr>
          <w:trHeight w:val="566"/>
        </w:trPr>
        <w:tc>
          <w:tcPr>
            <w:tcW w:w="1037" w:type="pct"/>
            <w:vMerge w:val="restar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00C4AB30" w14:textId="42A37100" w:rsidR="00AB7A6E" w:rsidRPr="00474A78" w:rsidRDefault="006C44B3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b/>
                <w:bCs/>
                <w:sz w:val="20"/>
                <w:szCs w:val="20"/>
                <w:lang w:eastAsia="pt-BR"/>
              </w:rPr>
              <w:t>Monitoramento</w:t>
            </w:r>
          </w:p>
        </w:tc>
        <w:tc>
          <w:tcPr>
            <w:tcW w:w="3332" w:type="pct"/>
            <w:gridSpan w:val="7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45FF4449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b/>
                <w:bCs/>
                <w:sz w:val="20"/>
                <w:szCs w:val="20"/>
                <w:lang w:eastAsia="pt-BR"/>
              </w:rPr>
              <w:t>Velocidades de Pico e Frequências</w:t>
            </w:r>
          </w:p>
        </w:tc>
        <w:tc>
          <w:tcPr>
            <w:tcW w:w="630" w:type="pct"/>
            <w:vMerge w:val="restar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vAlign w:val="center"/>
            <w:hideMark/>
          </w:tcPr>
          <w:p w14:paraId="6CEB8211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b/>
                <w:bCs/>
                <w:sz w:val="20"/>
                <w:szCs w:val="20"/>
                <w:lang w:eastAsia="pt-BR"/>
              </w:rPr>
              <w:t>Pressão Acústica</w:t>
            </w:r>
          </w:p>
        </w:tc>
      </w:tr>
      <w:tr w:rsidR="0012282D" w:rsidRPr="00DF2817" w14:paraId="0174800F" w14:textId="77777777" w:rsidTr="005B2C78">
        <w:trPr>
          <w:trHeight w:val="495"/>
        </w:trPr>
        <w:tc>
          <w:tcPr>
            <w:tcW w:w="1037" w:type="pct"/>
            <w:vMerge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  <w:hideMark/>
          </w:tcPr>
          <w:p w14:paraId="1C4798C9" w14:textId="77777777" w:rsidR="00AB7A6E" w:rsidRPr="00474A78" w:rsidRDefault="00AB7A6E" w:rsidP="00DF2817">
            <w:pPr>
              <w:spacing w:line="240" w:lineRule="auto"/>
              <w:jc w:val="left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51" w:type="pct"/>
            <w:gridSpan w:val="2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4C3A1C74" w14:textId="4A864DDA" w:rsidR="00AB7A6E" w:rsidRPr="00474A78" w:rsidRDefault="00AA1B08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>Transversal</w:t>
            </w:r>
          </w:p>
        </w:tc>
        <w:tc>
          <w:tcPr>
            <w:tcW w:w="849" w:type="pct"/>
            <w:gridSpan w:val="2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6C627C23" w14:textId="0309DE5C" w:rsidR="00AB7A6E" w:rsidRPr="00474A78" w:rsidRDefault="00AA1B08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cs="Arial"/>
                <w:b/>
                <w:bCs/>
                <w:sz w:val="20"/>
                <w:szCs w:val="20"/>
                <w:lang w:eastAsia="pt-BR"/>
              </w:rPr>
              <w:t>Vertical</w:t>
            </w:r>
          </w:p>
        </w:tc>
        <w:tc>
          <w:tcPr>
            <w:tcW w:w="875" w:type="pct"/>
            <w:gridSpan w:val="2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19412E13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b/>
                <w:bCs/>
                <w:sz w:val="20"/>
                <w:szCs w:val="20"/>
                <w:lang w:eastAsia="pt-BR"/>
              </w:rPr>
              <w:t>Longitudinal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74913CFB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b/>
                <w:bCs/>
                <w:sz w:val="20"/>
                <w:szCs w:val="20"/>
                <w:lang w:eastAsia="pt-BR"/>
              </w:rPr>
              <w:t>Resultante</w:t>
            </w:r>
          </w:p>
        </w:tc>
        <w:tc>
          <w:tcPr>
            <w:tcW w:w="630" w:type="pct"/>
            <w:vMerge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  <w:hideMark/>
          </w:tcPr>
          <w:p w14:paraId="02DD5E3A" w14:textId="77777777" w:rsidR="00AB7A6E" w:rsidRPr="00474A78" w:rsidRDefault="00AB7A6E" w:rsidP="00DF2817">
            <w:pPr>
              <w:spacing w:line="240" w:lineRule="auto"/>
              <w:jc w:val="left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2282D" w:rsidRPr="00DF2817" w14:paraId="77DE596F" w14:textId="77777777" w:rsidTr="005B2C78">
        <w:trPr>
          <w:trHeight w:val="205"/>
        </w:trPr>
        <w:tc>
          <w:tcPr>
            <w:tcW w:w="1037" w:type="pct"/>
            <w:vMerge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  <w:hideMark/>
          </w:tcPr>
          <w:p w14:paraId="6D6180A3" w14:textId="77777777" w:rsidR="00AB7A6E" w:rsidRPr="00474A78" w:rsidRDefault="00AB7A6E" w:rsidP="00DF2817">
            <w:pPr>
              <w:spacing w:line="240" w:lineRule="auto"/>
              <w:jc w:val="left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60CBB2D9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(mm/s)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019916D6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(Hz)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690DC7B6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(mm/s)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50B38542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(Hz)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120C08C0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(mm/s)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72B86412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(Hz)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26E3FAD4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(mm/s)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131A6D43" w14:textId="77777777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b/>
                <w:bCs/>
                <w:sz w:val="10"/>
                <w:szCs w:val="10"/>
                <w:lang w:eastAsia="pt-BR"/>
              </w:rPr>
            </w:pPr>
            <w:r w:rsidRPr="00474A78">
              <w:rPr>
                <w:rFonts w:cs="Arial"/>
                <w:b/>
                <w:bCs/>
                <w:sz w:val="10"/>
                <w:szCs w:val="10"/>
                <w:lang w:eastAsia="pt-BR"/>
              </w:rPr>
              <w:t>(dB)</w:t>
            </w:r>
          </w:p>
        </w:tc>
      </w:tr>
      <w:tr w:rsidR="0012282D" w:rsidRPr="00DF2817" w14:paraId="671A7D23" w14:textId="77777777" w:rsidTr="005B2C78">
        <w:trPr>
          <w:trHeight w:val="537"/>
        </w:trPr>
        <w:tc>
          <w:tcPr>
            <w:tcW w:w="10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2819FD13" w14:textId="49345BA2" w:rsidR="00AB7A6E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51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2F0D0CA7" w14:textId="5189A9EC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3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22AB2222" w14:textId="087026B5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516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1A49466C" w14:textId="067D1A8C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3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081F6F6F" w14:textId="1A45E55F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53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3902B2C4" w14:textId="0FF738AC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3790E0F2" w14:textId="58C81C6C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75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4C12724A" w14:textId="7E352B39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63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7AB75A92" w14:textId="710F9788" w:rsidR="00AB7A6E" w:rsidRPr="00474A78" w:rsidRDefault="00AB7A6E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  <w:tr w:rsidR="0012282D" w:rsidRPr="00DF2817" w14:paraId="7EC163BE" w14:textId="77777777" w:rsidTr="005B2C78">
        <w:trPr>
          <w:trHeight w:val="537"/>
        </w:trPr>
        <w:tc>
          <w:tcPr>
            <w:tcW w:w="10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43613E9D" w14:textId="07546FD6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sz w:val="20"/>
                <w:szCs w:val="20"/>
                <w:lang w:eastAsia="pt-BR"/>
              </w:rPr>
              <w:t>02</w:t>
            </w:r>
          </w:p>
        </w:tc>
        <w:tc>
          <w:tcPr>
            <w:tcW w:w="51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04ABE441" w14:textId="123E1315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3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1605593" w14:textId="1695F754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516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77BFB893" w14:textId="0251C8EE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3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1118C6E2" w14:textId="4B9DDDC6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53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7E9279BB" w14:textId="5F5143AB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454EC86" w14:textId="1A08D147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75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902B89B" w14:textId="60D9AE83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63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870E9AC" w14:textId="2948971B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  <w:tr w:rsidR="0012282D" w:rsidRPr="00DF2817" w14:paraId="796E484B" w14:textId="77777777" w:rsidTr="005B2C78">
        <w:trPr>
          <w:trHeight w:val="537"/>
        </w:trPr>
        <w:tc>
          <w:tcPr>
            <w:tcW w:w="10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0E348653" w14:textId="47FFA9E3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474A78">
              <w:rPr>
                <w:rFonts w:cs="Arial"/>
                <w:sz w:val="20"/>
                <w:szCs w:val="20"/>
                <w:lang w:eastAsia="pt-BR"/>
              </w:rPr>
              <w:t>03</w:t>
            </w:r>
          </w:p>
        </w:tc>
        <w:tc>
          <w:tcPr>
            <w:tcW w:w="51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1011CC89" w14:textId="2195598E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3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15E067F5" w14:textId="62F66534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516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D00E0B8" w14:textId="0DC53E5E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3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05B9CDF6" w14:textId="4D1084D8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53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441F050C" w14:textId="3A5AEBB0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3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75117D6A" w14:textId="551FA71D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75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3B054677" w14:textId="20E03A0C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  <w:tc>
          <w:tcPr>
            <w:tcW w:w="63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</w:tcPr>
          <w:p w14:paraId="546D1FEA" w14:textId="726ED4A2" w:rsidR="006C44B3" w:rsidRPr="00474A78" w:rsidRDefault="006C44B3" w:rsidP="00DF2817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</w:tbl>
    <w:p w14:paraId="0EB0926A" w14:textId="77777777" w:rsidR="00207371" w:rsidRDefault="00207371">
      <w:pPr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5B6EF3" w14:textId="77777777" w:rsidR="001B2422" w:rsidRDefault="001B2422" w:rsidP="001B2422">
      <w:pPr>
        <w:jc w:val="center"/>
        <w:rPr>
          <w:noProof/>
          <w:lang w:eastAsia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300" behindDoc="1" locked="0" layoutInCell="1" allowOverlap="1" wp14:anchorId="1A864E44" wp14:editId="79995202">
                <wp:simplePos x="0" y="0"/>
                <wp:positionH relativeFrom="margin">
                  <wp:posOffset>488950</wp:posOffset>
                </wp:positionH>
                <wp:positionV relativeFrom="paragraph">
                  <wp:posOffset>58115</wp:posOffset>
                </wp:positionV>
                <wp:extent cx="5120613" cy="7241512"/>
                <wp:effectExtent l="0" t="0" r="23495" b="17145"/>
                <wp:wrapNone/>
                <wp:docPr id="17533870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13" cy="7241512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797BF" id="Retângulo 17" o:spid="_x0000_s1026" style="position:absolute;margin-left:38.5pt;margin-top:4.6pt;width:403.2pt;height:570.2pt;z-index:-2516561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" strokecolor="#091723 [484]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58BC2788" w14:textId="77777777" w:rsidR="001B2422" w:rsidRDefault="001B2422" w:rsidP="001B2422">
      <w:pPr>
        <w:jc w:val="center"/>
        <w:rPr>
          <w:noProof/>
          <w:lang w:eastAsia="pt-BR"/>
        </w:rPr>
      </w:pPr>
    </w:p>
    <w:p w14:paraId="454582A5" w14:textId="77777777" w:rsidR="001B2422" w:rsidRDefault="001B2422" w:rsidP="001B2422">
      <w:pPr>
        <w:jc w:val="center"/>
        <w:rPr>
          <w:noProof/>
          <w:lang w:eastAsia="pt-BR"/>
        </w:rPr>
      </w:pPr>
    </w:p>
    <w:p w14:paraId="16B1BF8C" w14:textId="77777777" w:rsidR="001B2422" w:rsidRDefault="001B2422" w:rsidP="001B2422">
      <w:pPr>
        <w:jc w:val="center"/>
        <w:rPr>
          <w:noProof/>
          <w:lang w:eastAsia="pt-BR"/>
        </w:rPr>
      </w:pPr>
    </w:p>
    <w:p w14:paraId="3C0E1BE7" w14:textId="77777777" w:rsidR="001B2422" w:rsidRDefault="001B2422" w:rsidP="001B2422">
      <w:pPr>
        <w:jc w:val="center"/>
        <w:rPr>
          <w:noProof/>
          <w:lang w:eastAsia="pt-BR"/>
        </w:rPr>
      </w:pPr>
    </w:p>
    <w:p w14:paraId="04512FAF" w14:textId="77777777" w:rsidR="001B2422" w:rsidRDefault="001B2422" w:rsidP="001B2422">
      <w:pPr>
        <w:jc w:val="center"/>
        <w:rPr>
          <w:noProof/>
          <w:lang w:eastAsia="pt-BR"/>
        </w:rPr>
      </w:pPr>
    </w:p>
    <w:p w14:paraId="399EF9FB" w14:textId="77777777" w:rsidR="001B2422" w:rsidRDefault="001B2422" w:rsidP="001B2422">
      <w:pPr>
        <w:jc w:val="center"/>
        <w:rPr>
          <w:noProof/>
          <w:lang w:eastAsia="pt-BR"/>
        </w:rPr>
      </w:pPr>
    </w:p>
    <w:p w14:paraId="22E8EEDF" w14:textId="77777777" w:rsidR="001B2422" w:rsidRDefault="001B2422" w:rsidP="001B2422">
      <w:pPr>
        <w:jc w:val="center"/>
        <w:rPr>
          <w:noProof/>
          <w:lang w:eastAsia="pt-BR"/>
        </w:rPr>
      </w:pPr>
    </w:p>
    <w:p w14:paraId="5D20AEF0" w14:textId="77777777" w:rsidR="001B2422" w:rsidRDefault="001B2422" w:rsidP="001B2422">
      <w:pPr>
        <w:jc w:val="center"/>
        <w:rPr>
          <w:noProof/>
          <w:lang w:eastAsia="pt-BR"/>
        </w:rPr>
      </w:pPr>
    </w:p>
    <w:p w14:paraId="49E4036E" w14:textId="77777777" w:rsidR="001B2422" w:rsidRDefault="001B2422" w:rsidP="001B2422">
      <w:pPr>
        <w:jc w:val="center"/>
        <w:rPr>
          <w:noProof/>
          <w:lang w:eastAsia="pt-BR"/>
        </w:rPr>
      </w:pPr>
    </w:p>
    <w:p w14:paraId="4B646F6C" w14:textId="77777777" w:rsidR="001B2422" w:rsidRDefault="001B2422" w:rsidP="001B2422">
      <w:pPr>
        <w:jc w:val="center"/>
        <w:rPr>
          <w:noProof/>
          <w:lang w:eastAsia="pt-BR"/>
        </w:rPr>
      </w:pPr>
    </w:p>
    <w:p w14:paraId="6713619E" w14:textId="77777777" w:rsidR="001B2422" w:rsidRDefault="001B2422" w:rsidP="001B2422">
      <w:pPr>
        <w:jc w:val="center"/>
        <w:rPr>
          <w:noProof/>
          <w:lang w:eastAsia="pt-BR"/>
        </w:rPr>
      </w:pPr>
    </w:p>
    <w:p w14:paraId="6D94CD00" w14:textId="77777777" w:rsidR="001B2422" w:rsidRDefault="001B2422" w:rsidP="001B2422">
      <w:pPr>
        <w:jc w:val="center"/>
        <w:rPr>
          <w:noProof/>
          <w:lang w:eastAsia="pt-BR"/>
        </w:rPr>
      </w:pPr>
    </w:p>
    <w:p w14:paraId="00897AB4" w14:textId="77777777" w:rsidR="001B2422" w:rsidRDefault="001B2422" w:rsidP="001B2422">
      <w:pPr>
        <w:jc w:val="center"/>
        <w:rPr>
          <w:noProof/>
          <w:lang w:eastAsia="pt-BR"/>
        </w:rPr>
      </w:pPr>
    </w:p>
    <w:p w14:paraId="35350F0D" w14:textId="77777777" w:rsidR="001B2422" w:rsidRDefault="001B2422" w:rsidP="001B2422">
      <w:pPr>
        <w:jc w:val="center"/>
        <w:rPr>
          <w:noProof/>
          <w:lang w:eastAsia="pt-BR"/>
        </w:rPr>
      </w:pPr>
    </w:p>
    <w:p w14:paraId="4F8F4063" w14:textId="77777777" w:rsidR="001B2422" w:rsidRDefault="001B2422" w:rsidP="001B2422">
      <w:pPr>
        <w:jc w:val="center"/>
        <w:rPr>
          <w:noProof/>
          <w:lang w:eastAsia="pt-BR"/>
        </w:rPr>
      </w:pPr>
    </w:p>
    <w:p w14:paraId="45A5F310" w14:textId="77777777" w:rsidR="001B2422" w:rsidRDefault="001B2422" w:rsidP="001B2422">
      <w:pPr>
        <w:jc w:val="center"/>
        <w:rPr>
          <w:noProof/>
          <w:lang w:eastAsia="pt-BR"/>
        </w:rPr>
      </w:pPr>
    </w:p>
    <w:p w14:paraId="0A6A8DEC" w14:textId="77777777" w:rsidR="001B2422" w:rsidRDefault="001B2422" w:rsidP="001B2422">
      <w:pPr>
        <w:jc w:val="center"/>
        <w:rPr>
          <w:noProof/>
          <w:lang w:eastAsia="pt-BR"/>
        </w:rPr>
      </w:pPr>
    </w:p>
    <w:p w14:paraId="34D359CC" w14:textId="77777777" w:rsidR="001B2422" w:rsidRDefault="001B2422" w:rsidP="001B2422">
      <w:pPr>
        <w:jc w:val="center"/>
        <w:rPr>
          <w:noProof/>
          <w:lang w:eastAsia="pt-BR"/>
        </w:rPr>
      </w:pPr>
    </w:p>
    <w:p w14:paraId="2B28B064" w14:textId="77777777" w:rsidR="001B2422" w:rsidRDefault="001B2422" w:rsidP="001B2422">
      <w:pPr>
        <w:jc w:val="center"/>
        <w:rPr>
          <w:noProof/>
          <w:lang w:eastAsia="pt-BR"/>
        </w:rPr>
      </w:pPr>
    </w:p>
    <w:p w14:paraId="5303B888" w14:textId="77777777" w:rsidR="001B2422" w:rsidRDefault="001B2422" w:rsidP="001B2422">
      <w:pPr>
        <w:jc w:val="center"/>
        <w:rPr>
          <w:noProof/>
          <w:lang w:eastAsia="pt-BR"/>
        </w:rPr>
      </w:pPr>
    </w:p>
    <w:p w14:paraId="50CB08D4" w14:textId="77777777" w:rsidR="001B2422" w:rsidRDefault="001B2422" w:rsidP="001B2422">
      <w:pPr>
        <w:jc w:val="center"/>
        <w:rPr>
          <w:noProof/>
          <w:lang w:eastAsia="pt-BR"/>
        </w:rPr>
      </w:pPr>
    </w:p>
    <w:p w14:paraId="181E9B8A" w14:textId="77777777" w:rsidR="001B2422" w:rsidRDefault="001B2422" w:rsidP="001B2422">
      <w:pPr>
        <w:jc w:val="center"/>
        <w:rPr>
          <w:noProof/>
          <w:lang w:eastAsia="pt-BR"/>
        </w:rPr>
      </w:pPr>
    </w:p>
    <w:p w14:paraId="6941AD89" w14:textId="77777777" w:rsidR="001B2422" w:rsidRDefault="001B2422" w:rsidP="001B2422">
      <w:pPr>
        <w:jc w:val="center"/>
        <w:rPr>
          <w:noProof/>
          <w:lang w:eastAsia="pt-BR"/>
        </w:rPr>
      </w:pPr>
    </w:p>
    <w:p w14:paraId="23B393E7" w14:textId="77777777" w:rsidR="001B2422" w:rsidRDefault="001B2422" w:rsidP="001B2422">
      <w:pPr>
        <w:jc w:val="center"/>
        <w:rPr>
          <w:noProof/>
          <w:lang w:eastAsia="pt-BR"/>
        </w:rPr>
      </w:pPr>
    </w:p>
    <w:p w14:paraId="17AB47A6" w14:textId="77777777" w:rsidR="001B2422" w:rsidRDefault="001B2422" w:rsidP="001B2422">
      <w:pPr>
        <w:jc w:val="center"/>
        <w:rPr>
          <w:noProof/>
          <w:lang w:eastAsia="pt-BR"/>
        </w:rPr>
      </w:pPr>
    </w:p>
    <w:p w14:paraId="20E86DD8" w14:textId="77777777" w:rsidR="001B2422" w:rsidRDefault="001B2422" w:rsidP="001B2422">
      <w:pPr>
        <w:jc w:val="center"/>
        <w:rPr>
          <w:noProof/>
          <w:lang w:eastAsia="pt-BR"/>
        </w:rPr>
      </w:pPr>
    </w:p>
    <w:p w14:paraId="0FCAB656" w14:textId="77777777" w:rsidR="001B2422" w:rsidRDefault="001B2422" w:rsidP="001B2422">
      <w:pPr>
        <w:jc w:val="center"/>
        <w:rPr>
          <w:noProof/>
          <w:lang w:eastAsia="pt-BR"/>
        </w:rPr>
      </w:pPr>
    </w:p>
    <w:p w14:paraId="6EC1C3ED" w14:textId="6FFC000D" w:rsidR="001B2422" w:rsidRDefault="0079602A" w:rsidP="001B2422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BF2CAB">
        <w:rPr>
          <w:sz w:val="20"/>
          <w:szCs w:val="20"/>
        </w:rPr>
        <w:t>6</w:t>
      </w:r>
      <w:r>
        <w:rPr>
          <w:sz w:val="20"/>
          <w:szCs w:val="20"/>
        </w:rPr>
        <w:t>.1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="001B2422" w:rsidRPr="001B2422">
        <w:rPr>
          <w:sz w:val="20"/>
          <w:szCs w:val="20"/>
        </w:rPr>
        <w:t>Sismograma - Monitoramento 01.</w:t>
      </w:r>
    </w:p>
    <w:p w14:paraId="02D4AF2E" w14:textId="27CDCBA2" w:rsidR="00711E6A" w:rsidRPr="00711E6A" w:rsidRDefault="001B2422" w:rsidP="00711E6A">
      <w:pPr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45136E0" w14:textId="77777777" w:rsidR="00711E6A" w:rsidRDefault="00711E6A" w:rsidP="00711E6A">
      <w:pPr>
        <w:jc w:val="center"/>
        <w:rPr>
          <w:noProof/>
          <w:lang w:eastAsia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48" behindDoc="1" locked="0" layoutInCell="1" allowOverlap="1" wp14:anchorId="3C80892C" wp14:editId="09EC0420">
                <wp:simplePos x="0" y="0"/>
                <wp:positionH relativeFrom="margin">
                  <wp:posOffset>488950</wp:posOffset>
                </wp:positionH>
                <wp:positionV relativeFrom="paragraph">
                  <wp:posOffset>48590</wp:posOffset>
                </wp:positionV>
                <wp:extent cx="5120613" cy="7241512"/>
                <wp:effectExtent l="0" t="0" r="23495" b="17145"/>
                <wp:wrapNone/>
                <wp:docPr id="559209471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13" cy="7241512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415DA" id="Retângulo 17" o:spid="_x0000_s1026" style="position:absolute;margin-left:38.5pt;margin-top:3.85pt;width:403.2pt;height:570.2pt;z-index:-2516541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" strokecolor="#091723 [484]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2AB30DF0" w14:textId="77777777" w:rsidR="00711E6A" w:rsidRDefault="00711E6A" w:rsidP="00711E6A">
      <w:pPr>
        <w:jc w:val="center"/>
        <w:rPr>
          <w:noProof/>
          <w:lang w:eastAsia="pt-BR"/>
        </w:rPr>
      </w:pPr>
    </w:p>
    <w:p w14:paraId="322A8382" w14:textId="77777777" w:rsidR="00711E6A" w:rsidRDefault="00711E6A" w:rsidP="00711E6A">
      <w:pPr>
        <w:jc w:val="center"/>
        <w:rPr>
          <w:noProof/>
          <w:lang w:eastAsia="pt-BR"/>
        </w:rPr>
      </w:pPr>
    </w:p>
    <w:p w14:paraId="2403EB78" w14:textId="77777777" w:rsidR="00711E6A" w:rsidRDefault="00711E6A" w:rsidP="00711E6A">
      <w:pPr>
        <w:jc w:val="center"/>
        <w:rPr>
          <w:noProof/>
          <w:lang w:eastAsia="pt-BR"/>
        </w:rPr>
      </w:pPr>
    </w:p>
    <w:p w14:paraId="456D1AE2" w14:textId="77777777" w:rsidR="00711E6A" w:rsidRDefault="00711E6A" w:rsidP="00711E6A">
      <w:pPr>
        <w:jc w:val="center"/>
        <w:rPr>
          <w:noProof/>
          <w:lang w:eastAsia="pt-BR"/>
        </w:rPr>
      </w:pPr>
    </w:p>
    <w:p w14:paraId="05AD241A" w14:textId="77777777" w:rsidR="00711E6A" w:rsidRDefault="00711E6A" w:rsidP="00711E6A">
      <w:pPr>
        <w:jc w:val="center"/>
        <w:rPr>
          <w:noProof/>
          <w:lang w:eastAsia="pt-BR"/>
        </w:rPr>
      </w:pPr>
    </w:p>
    <w:p w14:paraId="5E4E9E4F" w14:textId="77777777" w:rsidR="00711E6A" w:rsidRDefault="00711E6A" w:rsidP="00711E6A">
      <w:pPr>
        <w:jc w:val="center"/>
        <w:rPr>
          <w:noProof/>
          <w:lang w:eastAsia="pt-BR"/>
        </w:rPr>
      </w:pPr>
    </w:p>
    <w:p w14:paraId="091C24A1" w14:textId="77777777" w:rsidR="00711E6A" w:rsidRDefault="00711E6A" w:rsidP="00711E6A">
      <w:pPr>
        <w:jc w:val="center"/>
        <w:rPr>
          <w:noProof/>
          <w:lang w:eastAsia="pt-BR"/>
        </w:rPr>
      </w:pPr>
    </w:p>
    <w:p w14:paraId="17B5E57F" w14:textId="77777777" w:rsidR="00711E6A" w:rsidRDefault="00711E6A" w:rsidP="00711E6A">
      <w:pPr>
        <w:jc w:val="center"/>
        <w:rPr>
          <w:noProof/>
          <w:lang w:eastAsia="pt-BR"/>
        </w:rPr>
      </w:pPr>
    </w:p>
    <w:p w14:paraId="3831E4AC" w14:textId="77777777" w:rsidR="00711E6A" w:rsidRDefault="00711E6A" w:rsidP="00711E6A">
      <w:pPr>
        <w:jc w:val="center"/>
        <w:rPr>
          <w:noProof/>
          <w:lang w:eastAsia="pt-BR"/>
        </w:rPr>
      </w:pPr>
    </w:p>
    <w:p w14:paraId="6D1E626A" w14:textId="77777777" w:rsidR="00711E6A" w:rsidRDefault="00711E6A" w:rsidP="00711E6A">
      <w:pPr>
        <w:jc w:val="center"/>
        <w:rPr>
          <w:noProof/>
          <w:lang w:eastAsia="pt-BR"/>
        </w:rPr>
      </w:pPr>
    </w:p>
    <w:p w14:paraId="41B264BC" w14:textId="77777777" w:rsidR="00711E6A" w:rsidRDefault="00711E6A" w:rsidP="00711E6A">
      <w:pPr>
        <w:jc w:val="center"/>
        <w:rPr>
          <w:noProof/>
          <w:lang w:eastAsia="pt-BR"/>
        </w:rPr>
      </w:pPr>
    </w:p>
    <w:p w14:paraId="73CF4D3F" w14:textId="77777777" w:rsidR="00711E6A" w:rsidRDefault="00711E6A" w:rsidP="00711E6A">
      <w:pPr>
        <w:jc w:val="center"/>
        <w:rPr>
          <w:noProof/>
          <w:lang w:eastAsia="pt-BR"/>
        </w:rPr>
      </w:pPr>
    </w:p>
    <w:p w14:paraId="72D358A1" w14:textId="77777777" w:rsidR="00711E6A" w:rsidRDefault="00711E6A" w:rsidP="00711E6A">
      <w:pPr>
        <w:jc w:val="center"/>
        <w:rPr>
          <w:noProof/>
          <w:lang w:eastAsia="pt-BR"/>
        </w:rPr>
      </w:pPr>
    </w:p>
    <w:p w14:paraId="30FC0450" w14:textId="77777777" w:rsidR="00711E6A" w:rsidRDefault="00711E6A" w:rsidP="00711E6A">
      <w:pPr>
        <w:jc w:val="center"/>
        <w:rPr>
          <w:noProof/>
          <w:lang w:eastAsia="pt-BR"/>
        </w:rPr>
      </w:pPr>
    </w:p>
    <w:p w14:paraId="4F3E3339" w14:textId="77777777" w:rsidR="00711E6A" w:rsidRDefault="00711E6A" w:rsidP="00711E6A">
      <w:pPr>
        <w:jc w:val="center"/>
        <w:rPr>
          <w:noProof/>
          <w:lang w:eastAsia="pt-BR"/>
        </w:rPr>
      </w:pPr>
    </w:p>
    <w:p w14:paraId="203FFA76" w14:textId="77777777" w:rsidR="00711E6A" w:rsidRDefault="00711E6A" w:rsidP="00711E6A">
      <w:pPr>
        <w:jc w:val="center"/>
        <w:rPr>
          <w:noProof/>
          <w:lang w:eastAsia="pt-BR"/>
        </w:rPr>
      </w:pPr>
    </w:p>
    <w:p w14:paraId="517831CB" w14:textId="77777777" w:rsidR="00711E6A" w:rsidRDefault="00711E6A" w:rsidP="00711E6A">
      <w:pPr>
        <w:jc w:val="center"/>
        <w:rPr>
          <w:noProof/>
          <w:lang w:eastAsia="pt-BR"/>
        </w:rPr>
      </w:pPr>
    </w:p>
    <w:p w14:paraId="0B1B2A0B" w14:textId="77777777" w:rsidR="00711E6A" w:rsidRDefault="00711E6A" w:rsidP="00711E6A">
      <w:pPr>
        <w:jc w:val="center"/>
        <w:rPr>
          <w:noProof/>
          <w:lang w:eastAsia="pt-BR"/>
        </w:rPr>
      </w:pPr>
    </w:p>
    <w:p w14:paraId="2C288DB0" w14:textId="77777777" w:rsidR="00711E6A" w:rsidRDefault="00711E6A" w:rsidP="00711E6A">
      <w:pPr>
        <w:jc w:val="center"/>
        <w:rPr>
          <w:noProof/>
          <w:lang w:eastAsia="pt-BR"/>
        </w:rPr>
      </w:pPr>
    </w:p>
    <w:p w14:paraId="2AD05A6D" w14:textId="77777777" w:rsidR="00711E6A" w:rsidRDefault="00711E6A" w:rsidP="00711E6A">
      <w:pPr>
        <w:jc w:val="center"/>
        <w:rPr>
          <w:noProof/>
          <w:lang w:eastAsia="pt-BR"/>
        </w:rPr>
      </w:pPr>
    </w:p>
    <w:p w14:paraId="1629D800" w14:textId="77777777" w:rsidR="00711E6A" w:rsidRDefault="00711E6A" w:rsidP="00711E6A">
      <w:pPr>
        <w:jc w:val="center"/>
        <w:rPr>
          <w:noProof/>
          <w:lang w:eastAsia="pt-BR"/>
        </w:rPr>
      </w:pPr>
    </w:p>
    <w:p w14:paraId="5E5027A7" w14:textId="77777777" w:rsidR="00711E6A" w:rsidRDefault="00711E6A" w:rsidP="00711E6A">
      <w:pPr>
        <w:jc w:val="center"/>
        <w:rPr>
          <w:noProof/>
          <w:lang w:eastAsia="pt-BR"/>
        </w:rPr>
      </w:pPr>
    </w:p>
    <w:p w14:paraId="440E1F96" w14:textId="77777777" w:rsidR="00711E6A" w:rsidRDefault="00711E6A" w:rsidP="00711E6A">
      <w:pPr>
        <w:jc w:val="center"/>
        <w:rPr>
          <w:noProof/>
          <w:lang w:eastAsia="pt-BR"/>
        </w:rPr>
      </w:pPr>
    </w:p>
    <w:p w14:paraId="6CDEA93D" w14:textId="77777777" w:rsidR="00711E6A" w:rsidRDefault="00711E6A" w:rsidP="00711E6A">
      <w:pPr>
        <w:jc w:val="center"/>
        <w:rPr>
          <w:noProof/>
          <w:lang w:eastAsia="pt-BR"/>
        </w:rPr>
      </w:pPr>
    </w:p>
    <w:p w14:paraId="1C8FD53A" w14:textId="77777777" w:rsidR="00711E6A" w:rsidRDefault="00711E6A" w:rsidP="00711E6A">
      <w:pPr>
        <w:jc w:val="center"/>
        <w:rPr>
          <w:noProof/>
          <w:lang w:eastAsia="pt-BR"/>
        </w:rPr>
      </w:pPr>
    </w:p>
    <w:p w14:paraId="350F6AA5" w14:textId="77777777" w:rsidR="00711E6A" w:rsidRDefault="00711E6A" w:rsidP="00711E6A">
      <w:pPr>
        <w:jc w:val="center"/>
        <w:rPr>
          <w:noProof/>
          <w:lang w:eastAsia="pt-BR"/>
        </w:rPr>
      </w:pPr>
    </w:p>
    <w:p w14:paraId="2B7AFB8F" w14:textId="77777777" w:rsidR="00711E6A" w:rsidRDefault="00711E6A" w:rsidP="00711E6A">
      <w:pPr>
        <w:jc w:val="center"/>
        <w:rPr>
          <w:noProof/>
          <w:lang w:eastAsia="pt-BR"/>
        </w:rPr>
      </w:pPr>
    </w:p>
    <w:p w14:paraId="28115898" w14:textId="64808AAA" w:rsidR="00711E6A" w:rsidRPr="00711E6A" w:rsidRDefault="00225FD0" w:rsidP="005B2C78">
      <w:pPr>
        <w:ind w:left="720" w:hanging="7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BF2CAB">
        <w:rPr>
          <w:sz w:val="20"/>
          <w:szCs w:val="20"/>
        </w:rPr>
        <w:t>6</w:t>
      </w:r>
      <w:r>
        <w:rPr>
          <w:sz w:val="20"/>
          <w:szCs w:val="20"/>
        </w:rPr>
        <w:t>.2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="00711E6A" w:rsidRPr="00711E6A">
        <w:rPr>
          <w:sz w:val="20"/>
          <w:szCs w:val="20"/>
        </w:rPr>
        <w:t>Sismograma - Monitoramento 0</w:t>
      </w:r>
      <w:r w:rsidR="00711E6A">
        <w:rPr>
          <w:sz w:val="20"/>
          <w:szCs w:val="20"/>
        </w:rPr>
        <w:t>2</w:t>
      </w:r>
      <w:r w:rsidR="00711E6A" w:rsidRPr="00711E6A">
        <w:rPr>
          <w:sz w:val="20"/>
          <w:szCs w:val="20"/>
        </w:rPr>
        <w:t>.</w:t>
      </w:r>
    </w:p>
    <w:p w14:paraId="4E109BBC" w14:textId="67695275" w:rsidR="00711E6A" w:rsidRDefault="00711E6A">
      <w:pPr>
        <w:spacing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CC2116A" w14:textId="77777777" w:rsidR="00711E6A" w:rsidRDefault="00711E6A" w:rsidP="00711E6A">
      <w:pPr>
        <w:jc w:val="center"/>
        <w:rPr>
          <w:noProof/>
          <w:lang w:eastAsia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96" behindDoc="1" locked="0" layoutInCell="1" allowOverlap="1" wp14:anchorId="4E601A90" wp14:editId="3E66FA98">
                <wp:simplePos x="0" y="0"/>
                <wp:positionH relativeFrom="margin">
                  <wp:posOffset>488950</wp:posOffset>
                </wp:positionH>
                <wp:positionV relativeFrom="paragraph">
                  <wp:posOffset>52400</wp:posOffset>
                </wp:positionV>
                <wp:extent cx="5120613" cy="7241512"/>
                <wp:effectExtent l="0" t="0" r="23495" b="17145"/>
                <wp:wrapNone/>
                <wp:docPr id="1359859541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13" cy="7241512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AC66B" id="Retângulo 17" o:spid="_x0000_s1026" style="position:absolute;margin-left:38.5pt;margin-top:4.15pt;width:403.2pt;height:570.2pt;z-index:-2516520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" strokecolor="#091723 [484]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5C22CC93" w14:textId="77777777" w:rsidR="00711E6A" w:rsidRDefault="00711E6A" w:rsidP="00711E6A">
      <w:pPr>
        <w:jc w:val="center"/>
        <w:rPr>
          <w:noProof/>
          <w:lang w:eastAsia="pt-BR"/>
        </w:rPr>
      </w:pPr>
    </w:p>
    <w:p w14:paraId="3E0EFEAA" w14:textId="77777777" w:rsidR="00711E6A" w:rsidRDefault="00711E6A" w:rsidP="00711E6A">
      <w:pPr>
        <w:jc w:val="center"/>
        <w:rPr>
          <w:noProof/>
          <w:lang w:eastAsia="pt-BR"/>
        </w:rPr>
      </w:pPr>
    </w:p>
    <w:p w14:paraId="604CA2BD" w14:textId="77777777" w:rsidR="00711E6A" w:rsidRDefault="00711E6A" w:rsidP="00711E6A">
      <w:pPr>
        <w:jc w:val="center"/>
        <w:rPr>
          <w:noProof/>
          <w:lang w:eastAsia="pt-BR"/>
        </w:rPr>
      </w:pPr>
    </w:p>
    <w:p w14:paraId="770C0479" w14:textId="77777777" w:rsidR="00711E6A" w:rsidRDefault="00711E6A" w:rsidP="00711E6A">
      <w:pPr>
        <w:jc w:val="center"/>
        <w:rPr>
          <w:noProof/>
          <w:lang w:eastAsia="pt-BR"/>
        </w:rPr>
      </w:pPr>
    </w:p>
    <w:p w14:paraId="231491AA" w14:textId="77777777" w:rsidR="00711E6A" w:rsidRDefault="00711E6A" w:rsidP="00711E6A">
      <w:pPr>
        <w:jc w:val="center"/>
        <w:rPr>
          <w:noProof/>
          <w:lang w:eastAsia="pt-BR"/>
        </w:rPr>
      </w:pPr>
    </w:p>
    <w:p w14:paraId="6724FC66" w14:textId="77777777" w:rsidR="00711E6A" w:rsidRDefault="00711E6A" w:rsidP="00711E6A">
      <w:pPr>
        <w:jc w:val="center"/>
        <w:rPr>
          <w:noProof/>
          <w:lang w:eastAsia="pt-BR"/>
        </w:rPr>
      </w:pPr>
    </w:p>
    <w:p w14:paraId="10F3C680" w14:textId="77777777" w:rsidR="00711E6A" w:rsidRDefault="00711E6A" w:rsidP="00711E6A">
      <w:pPr>
        <w:jc w:val="center"/>
        <w:rPr>
          <w:noProof/>
          <w:lang w:eastAsia="pt-BR"/>
        </w:rPr>
      </w:pPr>
    </w:p>
    <w:p w14:paraId="7312D01F" w14:textId="77777777" w:rsidR="00711E6A" w:rsidRDefault="00711E6A" w:rsidP="00711E6A">
      <w:pPr>
        <w:jc w:val="center"/>
        <w:rPr>
          <w:noProof/>
          <w:lang w:eastAsia="pt-BR"/>
        </w:rPr>
      </w:pPr>
    </w:p>
    <w:p w14:paraId="33C73B3C" w14:textId="77777777" w:rsidR="00711E6A" w:rsidRDefault="00711E6A" w:rsidP="00711E6A">
      <w:pPr>
        <w:jc w:val="center"/>
        <w:rPr>
          <w:noProof/>
          <w:lang w:eastAsia="pt-BR"/>
        </w:rPr>
      </w:pPr>
    </w:p>
    <w:p w14:paraId="7D383DF1" w14:textId="77777777" w:rsidR="00711E6A" w:rsidRDefault="00711E6A" w:rsidP="00711E6A">
      <w:pPr>
        <w:jc w:val="center"/>
        <w:rPr>
          <w:noProof/>
          <w:lang w:eastAsia="pt-BR"/>
        </w:rPr>
      </w:pPr>
    </w:p>
    <w:p w14:paraId="71AD3BE3" w14:textId="77777777" w:rsidR="00711E6A" w:rsidRDefault="00711E6A" w:rsidP="00711E6A">
      <w:pPr>
        <w:jc w:val="center"/>
        <w:rPr>
          <w:noProof/>
          <w:lang w:eastAsia="pt-BR"/>
        </w:rPr>
      </w:pPr>
    </w:p>
    <w:p w14:paraId="1DDF5EB1" w14:textId="77777777" w:rsidR="00711E6A" w:rsidRDefault="00711E6A" w:rsidP="00711E6A">
      <w:pPr>
        <w:jc w:val="center"/>
        <w:rPr>
          <w:noProof/>
          <w:lang w:eastAsia="pt-BR"/>
        </w:rPr>
      </w:pPr>
    </w:p>
    <w:p w14:paraId="1D405D15" w14:textId="77777777" w:rsidR="00711E6A" w:rsidRDefault="00711E6A" w:rsidP="00711E6A">
      <w:pPr>
        <w:jc w:val="center"/>
        <w:rPr>
          <w:noProof/>
          <w:lang w:eastAsia="pt-BR"/>
        </w:rPr>
      </w:pPr>
    </w:p>
    <w:p w14:paraId="493FAB9F" w14:textId="77777777" w:rsidR="00711E6A" w:rsidRDefault="00711E6A" w:rsidP="00711E6A">
      <w:pPr>
        <w:jc w:val="center"/>
        <w:rPr>
          <w:noProof/>
          <w:lang w:eastAsia="pt-BR"/>
        </w:rPr>
      </w:pPr>
    </w:p>
    <w:p w14:paraId="2AA7C70F" w14:textId="77777777" w:rsidR="00711E6A" w:rsidRDefault="00711E6A" w:rsidP="00711E6A">
      <w:pPr>
        <w:jc w:val="center"/>
        <w:rPr>
          <w:noProof/>
          <w:lang w:eastAsia="pt-BR"/>
        </w:rPr>
      </w:pPr>
    </w:p>
    <w:p w14:paraId="018C4B31" w14:textId="77777777" w:rsidR="00711E6A" w:rsidRDefault="00711E6A" w:rsidP="00711E6A">
      <w:pPr>
        <w:jc w:val="center"/>
        <w:rPr>
          <w:noProof/>
          <w:lang w:eastAsia="pt-BR"/>
        </w:rPr>
      </w:pPr>
    </w:p>
    <w:p w14:paraId="7E2D47E0" w14:textId="77777777" w:rsidR="00711E6A" w:rsidRDefault="00711E6A" w:rsidP="00711E6A">
      <w:pPr>
        <w:jc w:val="center"/>
        <w:rPr>
          <w:noProof/>
          <w:lang w:eastAsia="pt-BR"/>
        </w:rPr>
      </w:pPr>
    </w:p>
    <w:p w14:paraId="2A2B5B9B" w14:textId="77777777" w:rsidR="00711E6A" w:rsidRDefault="00711E6A" w:rsidP="00711E6A">
      <w:pPr>
        <w:jc w:val="center"/>
        <w:rPr>
          <w:noProof/>
          <w:lang w:eastAsia="pt-BR"/>
        </w:rPr>
      </w:pPr>
    </w:p>
    <w:p w14:paraId="5C6618A8" w14:textId="77777777" w:rsidR="00711E6A" w:rsidRDefault="00711E6A" w:rsidP="00711E6A">
      <w:pPr>
        <w:jc w:val="center"/>
        <w:rPr>
          <w:noProof/>
          <w:lang w:eastAsia="pt-BR"/>
        </w:rPr>
      </w:pPr>
    </w:p>
    <w:p w14:paraId="53CCCC95" w14:textId="77777777" w:rsidR="00711E6A" w:rsidRDefault="00711E6A" w:rsidP="00711E6A">
      <w:pPr>
        <w:jc w:val="center"/>
        <w:rPr>
          <w:noProof/>
          <w:lang w:eastAsia="pt-BR"/>
        </w:rPr>
      </w:pPr>
    </w:p>
    <w:p w14:paraId="72D14B04" w14:textId="77777777" w:rsidR="00711E6A" w:rsidRDefault="00711E6A" w:rsidP="00711E6A">
      <w:pPr>
        <w:jc w:val="center"/>
        <w:rPr>
          <w:noProof/>
          <w:lang w:eastAsia="pt-BR"/>
        </w:rPr>
      </w:pPr>
    </w:p>
    <w:p w14:paraId="6237BEF4" w14:textId="77777777" w:rsidR="00711E6A" w:rsidRDefault="00711E6A" w:rsidP="00711E6A">
      <w:pPr>
        <w:jc w:val="center"/>
        <w:rPr>
          <w:noProof/>
          <w:lang w:eastAsia="pt-BR"/>
        </w:rPr>
      </w:pPr>
    </w:p>
    <w:p w14:paraId="0FA58311" w14:textId="77777777" w:rsidR="00711E6A" w:rsidRDefault="00711E6A" w:rsidP="00711E6A">
      <w:pPr>
        <w:jc w:val="center"/>
        <w:rPr>
          <w:noProof/>
          <w:lang w:eastAsia="pt-BR"/>
        </w:rPr>
      </w:pPr>
    </w:p>
    <w:p w14:paraId="5BA1D048" w14:textId="77777777" w:rsidR="00711E6A" w:rsidRDefault="00711E6A" w:rsidP="00711E6A">
      <w:pPr>
        <w:jc w:val="center"/>
        <w:rPr>
          <w:noProof/>
          <w:lang w:eastAsia="pt-BR"/>
        </w:rPr>
      </w:pPr>
    </w:p>
    <w:p w14:paraId="69C04155" w14:textId="77777777" w:rsidR="00711E6A" w:rsidRDefault="00711E6A" w:rsidP="00711E6A">
      <w:pPr>
        <w:jc w:val="center"/>
        <w:rPr>
          <w:noProof/>
          <w:lang w:eastAsia="pt-BR"/>
        </w:rPr>
      </w:pPr>
    </w:p>
    <w:p w14:paraId="0F97384B" w14:textId="77777777" w:rsidR="00711E6A" w:rsidRDefault="00711E6A" w:rsidP="00711E6A">
      <w:pPr>
        <w:jc w:val="center"/>
        <w:rPr>
          <w:noProof/>
          <w:lang w:eastAsia="pt-BR"/>
        </w:rPr>
      </w:pPr>
    </w:p>
    <w:p w14:paraId="375743A1" w14:textId="77777777" w:rsidR="00711E6A" w:rsidRDefault="00711E6A" w:rsidP="00711E6A">
      <w:pPr>
        <w:jc w:val="center"/>
        <w:rPr>
          <w:noProof/>
          <w:lang w:eastAsia="pt-BR"/>
        </w:rPr>
      </w:pPr>
    </w:p>
    <w:p w14:paraId="29CA3BAD" w14:textId="7AEF2F16" w:rsidR="00711E6A" w:rsidRPr="00711E6A" w:rsidRDefault="00225FD0" w:rsidP="00711E6A">
      <w:pPr>
        <w:jc w:val="center"/>
        <w:rPr>
          <w:sz w:val="20"/>
          <w:szCs w:val="20"/>
        </w:rPr>
      </w:pPr>
      <w:bookmarkStart w:id="6" w:name="_Hlk215053104"/>
      <w:r>
        <w:rPr>
          <w:sz w:val="20"/>
          <w:szCs w:val="20"/>
        </w:rPr>
        <w:t xml:space="preserve">Figura </w:t>
      </w:r>
      <w:r w:rsidR="00BF2CAB">
        <w:rPr>
          <w:sz w:val="20"/>
          <w:szCs w:val="20"/>
        </w:rPr>
        <w:t>6</w:t>
      </w:r>
      <w:r>
        <w:rPr>
          <w:sz w:val="20"/>
          <w:szCs w:val="20"/>
        </w:rPr>
        <w:t>.3</w:t>
      </w:r>
      <w:r w:rsidR="005B2C78">
        <w:rPr>
          <w:sz w:val="20"/>
          <w:szCs w:val="20"/>
        </w:rPr>
        <w:t xml:space="preserve"> –</w:t>
      </w:r>
      <w:r w:rsidR="005B2C78" w:rsidRPr="00B75F72">
        <w:rPr>
          <w:sz w:val="20"/>
          <w:szCs w:val="20"/>
        </w:rPr>
        <w:t xml:space="preserve"> </w:t>
      </w:r>
      <w:r w:rsidR="00711E6A" w:rsidRPr="00711E6A">
        <w:rPr>
          <w:sz w:val="20"/>
          <w:szCs w:val="20"/>
        </w:rPr>
        <w:t>Sismograma - Monitoramento 0</w:t>
      </w:r>
      <w:r w:rsidR="0012282D">
        <w:rPr>
          <w:sz w:val="20"/>
          <w:szCs w:val="20"/>
        </w:rPr>
        <w:t>3</w:t>
      </w:r>
      <w:r w:rsidR="00711E6A" w:rsidRPr="00711E6A">
        <w:rPr>
          <w:sz w:val="20"/>
          <w:szCs w:val="20"/>
        </w:rPr>
        <w:t>.</w:t>
      </w:r>
    </w:p>
    <w:bookmarkEnd w:id="6"/>
    <w:p w14:paraId="761EDA44" w14:textId="77777777" w:rsidR="00353F13" w:rsidRPr="00B75F72" w:rsidRDefault="00353F13" w:rsidP="00353F13">
      <w:pPr>
        <w:jc w:val="center"/>
        <w:rPr>
          <w:sz w:val="20"/>
          <w:szCs w:val="20"/>
        </w:rPr>
      </w:pPr>
    </w:p>
    <w:p w14:paraId="6684E8CE" w14:textId="77777777" w:rsidR="009B5A6B" w:rsidRDefault="009B5A6B" w:rsidP="00F25F7F"/>
    <w:p w14:paraId="15F187CA" w14:textId="77777777" w:rsidR="009B5A6B" w:rsidRPr="00EF4810" w:rsidRDefault="00462E90" w:rsidP="00F25F7F">
      <w:pPr>
        <w:rPr>
          <w:b/>
        </w:rPr>
      </w:pPr>
      <w:bookmarkStart w:id="7" w:name="VII"/>
      <w:r>
        <w:br w:type="page"/>
      </w:r>
      <w:r w:rsidR="004150E8">
        <w:rPr>
          <w:b/>
        </w:rPr>
        <w:lastRenderedPageBreak/>
        <w:t>7</w:t>
      </w:r>
      <w:r w:rsidR="009B5A6B" w:rsidRPr="00EF4810">
        <w:rPr>
          <w:b/>
        </w:rPr>
        <w:t>. CONCLUSÃO</w:t>
      </w:r>
    </w:p>
    <w:bookmarkEnd w:id="7"/>
    <w:p w14:paraId="6DF2FC23" w14:textId="77777777" w:rsidR="009B5A6B" w:rsidRDefault="009B5A6B" w:rsidP="00F25F7F"/>
    <w:p w14:paraId="0192C9E3" w14:textId="1AC2C0C5" w:rsidR="008326A4" w:rsidRDefault="001B7BA1" w:rsidP="00AB6B6A">
      <w:pPr>
        <w:ind w:firstLine="720"/>
      </w:pPr>
      <w:r>
        <w:t xml:space="preserve"/>
      </w:r>
      <w:r w:rsidR="00EF4810">
        <w:t xml:space="preserve"/>
      </w:r>
      <w:r w:rsidR="001D243B" w:rsidRPr="001D243B">
        <w:rPr>
          <w:u w:val="single"/>
        </w:rPr>
        <w:t/>
      </w:r>
      <w:r w:rsidR="00EF4810" w:rsidRPr="001D243B">
        <w:rPr>
          <w:u w:val="single"/>
        </w:rPr>
        <w:t xml:space="preserve"/>
      </w:r>
      <w:r w:rsidR="00EF4810" w:rsidRPr="00FA11A6">
        <w:rPr>
          <w:u w:val="single"/>
        </w:rPr>
        <w:t/>
      </w:r>
      <w:r w:rsidR="00730F73" w:rsidRPr="00FA11A6">
        <w:rPr>
          <w:u w:val="single"/>
        </w:rPr>
        <w:t xml:space="preserve"/>
      </w:r>
      <w:r w:rsidR="007C2DAD">
        <w:rPr>
          <w:u w:val="single"/>
        </w:rPr>
        <w:t/>
      </w:r>
      <w:r w:rsidR="007C2DAD">
        <w:t/>
      </w:r>
      <w:r w:rsidR="00EF4810">
        <w:t xml:space="preserve"/>
      </w:r>
      <w:r w:rsidR="007C2DAD">
        <w:t/>
      </w:r>
      <w:r w:rsidR="00203C99">
        <w:t xml:space="preserve"/>
      </w:r>
      <w:proofErr w:type="spellStart"/>
      <w:r w:rsidR="007C2DAD">
        <w:t/>
      </w:r>
      <w:proofErr w:type="spellEnd"/>
      <w:r w:rsidR="00203C99">
        <w:t xml:space="preserve"/>
      </w:r>
      <w:r w:rsidR="00EF4810">
        <w:t xml:space="preserve"/>
      </w:r>
      <w:r w:rsidR="00203C99">
        <w:t xml:space="preserve"/>
      </w:r>
      <w:r w:rsidR="00EF4810">
        <w:t/>
      </w:r>
      <w:r w:rsidR="00730F73" w:rsidRPr="00730F73">
        <w:t xml:space="preserve"/>
      </w:r>
      <w:r w:rsidR="00730F73">
        <w:t/>
      </w:r>
      <w:r w:rsidR="007C2DAD">
        <w:t/>
      </w:r>
      <w:r w:rsidR="00730F73">
        <w:t xml:space="preserve"/>
      </w:r>
      <w:r w:rsidR="00BF5F7E">
        <w:t/>
      </w:r>
      <w:r w:rsidR="00730F73">
        <w:t xml:space="preserve"/>
      </w:r>
      <w:r w:rsidR="00BF5F7E" w:rsidRPr="00BF5F7E">
        <w:t xml:space="preserve"/>
      </w:r>
      <w:r w:rsidR="00BF5F7E">
        <w:t/>
      </w:r>
      <w:r w:rsidR="00BF5F7E" w:rsidRPr="00BF5F7E">
        <w:t/>
      </w:r>
      <w:r w:rsidR="00BF5F7E">
        <w:t xml:space="preserve"/>
      </w:r>
      <w:r w:rsidR="002E4924">
        <w:t/>
      </w:r>
      <w:r w:rsidR="00730F73">
        <w:t xml:space="preserve"/>
      </w:r>
      <w:r w:rsidR="00203C99">
        <w:t/>
      </w:r>
      <w:r w:rsidR="00697831">
        <w:t/>
      </w:r>
    </w:p>
    <w:p w14:paraId="7757BC30" w14:textId="77777777" w:rsidR="00D53472" w:rsidRDefault="00D53472" w:rsidP="002C0DDE">
      <w:pPr>
        <w:ind w:firstLine="720"/>
      </w:pPr>
    </w:p>
    <w:p w14:paraId="7BDB7C84" w14:textId="1689EB71" w:rsidR="00D53472" w:rsidRDefault="00D53472" w:rsidP="002C0DDE">
      <w:pPr>
        <w:ind w:firstLine="720"/>
      </w:pPr>
      <w:r>
        <w:t/>
      </w:r>
      <w:r w:rsidR="00674DF1">
        <w:t/>
      </w:r>
      <w:r>
        <w:t xml:space="preserve"/>
      </w:r>
      <w:r w:rsidR="002E4924">
        <w:t/>
      </w:r>
      <w:r>
        <w:t xml:space="preserve"/>
      </w:r>
      <w:r w:rsidR="009E675A">
        <w:t/>
      </w:r>
      <w:r>
        <w:t xml:space="preserve"/>
      </w:r>
      <w:r w:rsidR="005B68E3">
        <w:t/>
      </w:r>
    </w:p>
    <w:p w14:paraId="7547558B" w14:textId="77777777" w:rsidR="00AB6B6A" w:rsidRDefault="00AB6B6A" w:rsidP="00F25F7F"/>
    <w:p w14:paraId="2B55A674" w14:textId="180BB55F" w:rsidR="005B2C78" w:rsidRDefault="005B2C78" w:rsidP="005B2C78">
      <w:pPr>
        <w:jc w:val="center"/>
        <w:rPr>
          <w:sz w:val="20"/>
          <w:szCs w:val="20"/>
        </w:rPr>
      </w:pPr>
      <w:r w:rsidRPr="00B75F72">
        <w:rPr>
          <w:sz w:val="20"/>
          <w:szCs w:val="20"/>
        </w:rPr>
        <w:t xml:space="preserve">Tabela </w:t>
      </w:r>
      <w:r>
        <w:rPr>
          <w:sz w:val="20"/>
          <w:szCs w:val="20"/>
        </w:rPr>
        <w:t>6 –</w:t>
      </w:r>
      <w:r w:rsidRPr="00B75F72">
        <w:rPr>
          <w:sz w:val="20"/>
          <w:szCs w:val="20"/>
        </w:rPr>
        <w:t xml:space="preserve"> </w:t>
      </w:r>
      <w:r w:rsidR="00E50801" w:rsidRPr="00E50801">
        <w:rPr>
          <w:sz w:val="20"/>
          <w:szCs w:val="20"/>
        </w:rPr>
        <w:t xml:space="preserve">Identificação da </w:t>
      </w:r>
      <w:r w:rsidR="00E50801">
        <w:rPr>
          <w:sz w:val="20"/>
          <w:szCs w:val="20"/>
        </w:rPr>
        <w:t>e</w:t>
      </w:r>
      <w:r w:rsidR="00E50801" w:rsidRPr="00E50801">
        <w:rPr>
          <w:sz w:val="20"/>
          <w:szCs w:val="20"/>
        </w:rPr>
        <w:t>mpresa</w:t>
      </w:r>
      <w:r w:rsidRPr="00B75F72">
        <w:rPr>
          <w:sz w:val="20"/>
          <w:szCs w:val="20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8"/>
        <w:gridCol w:w="6703"/>
      </w:tblGrid>
      <w:tr w:rsidR="00462E90" w:rsidRPr="00962102" w14:paraId="6E79620D" w14:textId="77777777" w:rsidTr="00EF3870">
        <w:trPr>
          <w:trHeight w:val="300"/>
        </w:trPr>
        <w:tc>
          <w:tcPr>
            <w:tcW w:w="152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auto" w:fill="E7E6E6" w:themeFill="background2"/>
            <w:noWrap/>
            <w:vAlign w:val="center"/>
            <w:hideMark/>
          </w:tcPr>
          <w:p w14:paraId="7B54E82B" w14:textId="77777777" w:rsidR="00462E90" w:rsidRPr="00D62540" w:rsidRDefault="00462E90" w:rsidP="00EF0F61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>Razão Social</w:t>
            </w:r>
            <w:r w:rsidR="00172D49"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 xml:space="preserve"> da Empresa</w:t>
            </w:r>
          </w:p>
        </w:tc>
        <w:tc>
          <w:tcPr>
            <w:tcW w:w="348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035BA945" w14:textId="5DE4DA85" w:rsidR="00462E90" w:rsidRPr="00D62540" w:rsidRDefault="002C058A" w:rsidP="00EF0F61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>Mineração Vale Verde do Brasil Ltda</w:t>
            </w:r>
          </w:p>
        </w:tc>
      </w:tr>
      <w:tr w:rsidR="00462E90" w:rsidRPr="00962102" w14:paraId="7F9F5C8E" w14:textId="77777777" w:rsidTr="00D62540">
        <w:trPr>
          <w:trHeight w:val="600"/>
        </w:trPr>
        <w:tc>
          <w:tcPr>
            <w:tcW w:w="152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41B39072" w14:textId="77777777" w:rsidR="00462E90" w:rsidRPr="00D62540" w:rsidRDefault="00462E90" w:rsidP="00EF0F61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>Endereço da Unidade</w:t>
            </w:r>
          </w:p>
        </w:tc>
        <w:tc>
          <w:tcPr>
            <w:tcW w:w="3480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vAlign w:val="center"/>
            <w:hideMark/>
          </w:tcPr>
          <w:p w14:paraId="20B94BD8" w14:textId="6686662A" w:rsidR="00462E90" w:rsidRPr="00D62540" w:rsidRDefault="002C058A" w:rsidP="00EF0F61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>ROD</w:t>
            </w:r>
            <w:r w:rsidR="00D24C4D" w:rsidRPr="00D62540">
              <w:rPr>
                <w:rFonts w:cs="Arial"/>
                <w:sz w:val="20"/>
                <w:szCs w:val="20"/>
                <w:lang w:eastAsia="pt-BR"/>
              </w:rPr>
              <w:t xml:space="preserve">. AL-486, KM 4, </w:t>
            </w:r>
            <w:r w:rsidRPr="00D62540">
              <w:rPr>
                <w:rFonts w:cs="Arial"/>
                <w:sz w:val="20"/>
                <w:szCs w:val="20"/>
                <w:lang w:eastAsia="pt-BR"/>
              </w:rPr>
              <w:t>Sítio Lagoa do Mel</w:t>
            </w:r>
            <w:r w:rsidR="00D24C4D" w:rsidRPr="00D62540">
              <w:rPr>
                <w:rFonts w:cs="Arial"/>
                <w:sz w:val="20"/>
                <w:szCs w:val="20"/>
                <w:lang w:eastAsia="pt-BR"/>
              </w:rPr>
              <w:t xml:space="preserve">, </w:t>
            </w:r>
            <w:r w:rsidR="006C2303" w:rsidRPr="00D62540">
              <w:rPr>
                <w:rFonts w:cs="Arial"/>
                <w:sz w:val="20"/>
                <w:szCs w:val="20"/>
                <w:lang w:eastAsia="pt-BR"/>
              </w:rPr>
              <w:t>Zona Rural</w:t>
            </w:r>
            <w:r w:rsidR="00D24C4D" w:rsidRPr="00D62540">
              <w:rPr>
                <w:rFonts w:cs="Arial"/>
                <w:sz w:val="20"/>
                <w:szCs w:val="20"/>
                <w:lang w:eastAsia="pt-BR"/>
              </w:rPr>
              <w:t xml:space="preserve">, </w:t>
            </w:r>
            <w:r w:rsidR="006C2303" w:rsidRPr="00D62540">
              <w:rPr>
                <w:rFonts w:cs="Arial"/>
                <w:sz w:val="20"/>
                <w:szCs w:val="20"/>
                <w:lang w:eastAsia="pt-BR"/>
              </w:rPr>
              <w:t>Craíbas</w:t>
            </w:r>
            <w:r w:rsidR="00D24C4D" w:rsidRPr="00D62540">
              <w:rPr>
                <w:rFonts w:cs="Arial"/>
                <w:sz w:val="20"/>
                <w:szCs w:val="20"/>
                <w:lang w:eastAsia="pt-BR"/>
              </w:rPr>
              <w:t>-AL</w:t>
            </w:r>
          </w:p>
        </w:tc>
      </w:tr>
    </w:tbl>
    <w:p w14:paraId="23DF925B" w14:textId="77777777" w:rsidR="00462E90" w:rsidRDefault="00462E90" w:rsidP="00F25F7F"/>
    <w:p w14:paraId="06ACA895" w14:textId="395BF289" w:rsidR="005B2C78" w:rsidRDefault="005B2C78" w:rsidP="005B2C78">
      <w:pPr>
        <w:jc w:val="center"/>
        <w:rPr>
          <w:sz w:val="20"/>
          <w:szCs w:val="20"/>
        </w:rPr>
      </w:pPr>
      <w:r w:rsidRPr="00B75F72">
        <w:rPr>
          <w:sz w:val="20"/>
          <w:szCs w:val="20"/>
        </w:rPr>
        <w:t xml:space="preserve">Tabela </w:t>
      </w:r>
      <w:r>
        <w:rPr>
          <w:sz w:val="20"/>
          <w:szCs w:val="20"/>
        </w:rPr>
        <w:t>7 –</w:t>
      </w:r>
      <w:r w:rsidRPr="00B75F72">
        <w:rPr>
          <w:sz w:val="20"/>
          <w:szCs w:val="20"/>
        </w:rPr>
        <w:t xml:space="preserve"> </w:t>
      </w:r>
      <w:r w:rsidR="00E50801" w:rsidRPr="00E50801">
        <w:rPr>
          <w:sz w:val="20"/>
          <w:szCs w:val="20"/>
        </w:rPr>
        <w:t xml:space="preserve">Identificação do </w:t>
      </w:r>
      <w:r w:rsidR="00E50801">
        <w:rPr>
          <w:sz w:val="20"/>
          <w:szCs w:val="20"/>
        </w:rPr>
        <w:t>r</w:t>
      </w:r>
      <w:r w:rsidR="00E50801" w:rsidRPr="00E50801">
        <w:rPr>
          <w:sz w:val="20"/>
          <w:szCs w:val="20"/>
        </w:rPr>
        <w:t xml:space="preserve">esponsável </w:t>
      </w:r>
      <w:r w:rsidR="00E50801">
        <w:rPr>
          <w:sz w:val="20"/>
          <w:szCs w:val="20"/>
        </w:rPr>
        <w:t>t</w:t>
      </w:r>
      <w:r w:rsidR="00E50801" w:rsidRPr="00E50801">
        <w:rPr>
          <w:sz w:val="20"/>
          <w:szCs w:val="20"/>
        </w:rPr>
        <w:t>écnico</w:t>
      </w:r>
      <w:r w:rsidRPr="00B75F72">
        <w:rPr>
          <w:sz w:val="20"/>
          <w:szCs w:val="20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2"/>
        <w:gridCol w:w="2575"/>
        <w:gridCol w:w="1576"/>
        <w:gridCol w:w="2828"/>
      </w:tblGrid>
      <w:tr w:rsidR="00934DB5" w:rsidRPr="008326A4" w14:paraId="2A030587" w14:textId="77777777" w:rsidTr="00D62540">
        <w:trPr>
          <w:trHeight w:val="300"/>
        </w:trPr>
        <w:tc>
          <w:tcPr>
            <w:tcW w:w="137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52FE6FBE" w14:textId="733E46CB" w:rsidR="008326A4" w:rsidRPr="00D62540" w:rsidRDefault="008326A4" w:rsidP="008326A4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3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0611BF31" w14:textId="77777777" w:rsidR="008326A4" w:rsidRPr="00D62540" w:rsidRDefault="008326A4" w:rsidP="008326A4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>Cargo/Função</w:t>
            </w:r>
          </w:p>
        </w:tc>
        <w:tc>
          <w:tcPr>
            <w:tcW w:w="81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71E0753E" w14:textId="77777777" w:rsidR="008326A4" w:rsidRPr="00D62540" w:rsidRDefault="008326A4" w:rsidP="008326A4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>Nº CREA</w:t>
            </w:r>
          </w:p>
        </w:tc>
        <w:tc>
          <w:tcPr>
            <w:tcW w:w="146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shd w:val="clear" w:color="000000" w:fill="F2F2F2"/>
            <w:noWrap/>
            <w:vAlign w:val="center"/>
            <w:hideMark/>
          </w:tcPr>
          <w:p w14:paraId="4AFEBF70" w14:textId="77777777" w:rsidR="008326A4" w:rsidRPr="00D62540" w:rsidRDefault="008326A4" w:rsidP="008326A4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b/>
                <w:bCs/>
                <w:sz w:val="20"/>
                <w:szCs w:val="20"/>
                <w:lang w:eastAsia="pt-BR"/>
              </w:rPr>
              <w:t>Assinatura</w:t>
            </w:r>
          </w:p>
        </w:tc>
      </w:tr>
      <w:tr w:rsidR="00934DB5" w:rsidRPr="008326A4" w14:paraId="02F936FD" w14:textId="77777777" w:rsidTr="00934DB5">
        <w:trPr>
          <w:trHeight w:val="475"/>
        </w:trPr>
        <w:tc>
          <w:tcPr>
            <w:tcW w:w="137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50F7DDB7" w14:textId="30CB68F7" w:rsidR="008326A4" w:rsidRPr="00D62540" w:rsidRDefault="00FC1983" w:rsidP="008326A4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 xml:space="preserve"/>
            </w:r>
            <w:r w:rsidR="002955E6" w:rsidRPr="00D62540">
              <w:rPr>
                <w:rFonts w:cs="Arial"/>
                <w:sz w:val="20"/>
                <w:szCs w:val="20"/>
                <w:lang w:eastAsia="pt-BR"/>
              </w:rPr>
              <w:t/>
            </w:r>
          </w:p>
        </w:tc>
        <w:tc>
          <w:tcPr>
            <w:tcW w:w="1337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50018EDF" w14:textId="77777777" w:rsidR="008326A4" w:rsidRPr="00D62540" w:rsidRDefault="008326A4" w:rsidP="008326A4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/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66D2CF3C" w14:textId="315B4570" w:rsidR="008326A4" w:rsidRPr="00D62540" w:rsidRDefault="00DC5B63" w:rsidP="008326A4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D62540">
              <w:rPr>
                <w:rFonts w:cs="Arial"/>
                <w:sz w:val="20"/>
                <w:szCs w:val="20"/>
                <w:lang w:eastAsia="pt-BR"/>
              </w:rPr>
              <w:t/>
            </w:r>
          </w:p>
        </w:tc>
        <w:tc>
          <w:tcPr>
            <w:tcW w:w="1468" w:type="pct"/>
            <w:tcBorders>
              <w:top w:val="single" w:sz="4" w:space="0" w:color="E3E3E3"/>
              <w:left w:val="nil"/>
              <w:bottom w:val="single" w:sz="4" w:space="0" w:color="E3E3E3"/>
              <w:right w:val="nil"/>
            </w:tcBorders>
            <w:noWrap/>
            <w:vAlign w:val="center"/>
            <w:hideMark/>
          </w:tcPr>
          <w:p w14:paraId="51E8757B" w14:textId="58DD0A88" w:rsidR="00934DB5" w:rsidRPr="00934DB5" w:rsidRDefault="00934DB5" w:rsidP="00934DB5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  <w:r w:rsidRPr="00934DB5">
              <w:rPr>
                <w:rFonts w:cs="Arial"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DD93C3B" wp14:editId="1C69A3CF">
                  <wp:extent cx="653500" cy="373076"/>
                  <wp:effectExtent l="0" t="0" r="0" b="8255"/>
                  <wp:docPr id="87140689" name="Imagem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0" cy="399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522EA" w14:textId="680586BE" w:rsidR="008326A4" w:rsidRPr="00D62540" w:rsidRDefault="008326A4" w:rsidP="00934DB5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pt-BR"/>
              </w:rPr>
            </w:pPr>
          </w:p>
        </w:tc>
      </w:tr>
    </w:tbl>
    <w:p w14:paraId="2DBF426E" w14:textId="77777777" w:rsidR="006B5DED" w:rsidRDefault="006B5DED" w:rsidP="00F25F7F"/>
    <w:p w14:paraId="1D644A7C" w14:textId="77777777" w:rsidR="008326A4" w:rsidRPr="006B5DED" w:rsidRDefault="006B5DED" w:rsidP="006B5DED">
      <w:pPr>
        <w:jc w:val="center"/>
        <w:rPr>
          <w:b/>
        </w:rPr>
      </w:pPr>
      <w:r>
        <w:br w:type="page"/>
      </w:r>
    </w:p>
    <w:p w14:paraId="5A86211C" w14:textId="1867D5BF" w:rsidR="00AF42A0" w:rsidRPr="006B5DED" w:rsidRDefault="00AF42A0" w:rsidP="00AF42A0">
      <w:pPr>
        <w:jc w:val="center"/>
        <w:rPr>
          <w:b/>
        </w:rPr>
      </w:pPr>
      <w:r>
        <w:rPr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BDDB4A0" wp14:editId="6A2143F5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143250" cy="482803"/>
                <wp:effectExtent l="0" t="0" r="19050" b="12700"/>
                <wp:wrapNone/>
                <wp:docPr id="41" name="Retângulo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8280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27712" w14:textId="0B5A9258" w:rsidR="00AF42A0" w:rsidRPr="00AF42A0" w:rsidRDefault="00AF42A0" w:rsidP="00AF42A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8" w:name="VIII"/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ANEXO I – </w:t>
                            </w:r>
                            <w:r w:rsidR="006F549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PP [IDENTIFICAÇÃO]</w:t>
                            </w:r>
                            <w:r w:rsidR="006F5491" w:rsidRPr="00566D43">
                              <w:rPr>
                                <w:b/>
                                <w:color w:val="EE0000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Pr="00AF42A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Dados pertinentes ao </w:t>
                            </w:r>
                            <w:r w:rsidR="00A6541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 w:rsidRPr="00AF42A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esmonte de </w:t>
                            </w:r>
                            <w:r w:rsidR="00A6541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</w:t>
                            </w:r>
                            <w:r w:rsidRPr="00AF42A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ocha</w:t>
                            </w:r>
                          </w:p>
                          <w:bookmarkEnd w:id="8"/>
                          <w:p w14:paraId="2C5EDD8F" w14:textId="77777777" w:rsidR="00AF42A0" w:rsidRPr="00AF42A0" w:rsidRDefault="00AF42A0" w:rsidP="00AF42A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DB4A0" id="Retângulo 41" o:spid="_x0000_s1026" style="position:absolute;left:0;text-align:left;margin-left:0;margin-top:.4pt;width:247.5pt;height:38pt;z-index:25165824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" filled="f" strokecolor="black [3213]">
                <v:textbox>
                  <w:txbxContent>
                    <w:p w14:paraId="51C27712" w14:textId="0B5A9258" w:rsidR="00AF42A0" w:rsidRPr="00AF42A0" w:rsidRDefault="00AF42A0" w:rsidP="00AF42A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bookmarkStart w:id="9" w:name="VIII"/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ANEXO I – </w:t>
                      </w:r>
                      <w:r w:rsidR="006F5491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PP [IDENTIFICAÇÃO]</w:t>
                      </w:r>
                      <w:r w:rsidR="006F5491" w:rsidRPr="00566D43">
                        <w:rPr>
                          <w:b/>
                          <w:color w:val="EE0000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Pr="00AF42A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Dados pertinentes ao </w:t>
                      </w:r>
                      <w:r w:rsidR="00A6541A">
                        <w:rPr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 w:rsidRPr="00AF42A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esmonte de </w:t>
                      </w:r>
                      <w:r w:rsidR="00A6541A">
                        <w:rPr>
                          <w:color w:val="000000" w:themeColor="text1"/>
                          <w:sz w:val="20"/>
                          <w:szCs w:val="20"/>
                        </w:rPr>
                        <w:t>R</w:t>
                      </w:r>
                      <w:r w:rsidRPr="00AF42A0">
                        <w:rPr>
                          <w:color w:val="000000" w:themeColor="text1"/>
                          <w:sz w:val="20"/>
                          <w:szCs w:val="20"/>
                        </w:rPr>
                        <w:t>ocha</w:t>
                      </w:r>
                    </w:p>
                    <w:bookmarkEnd w:id="9"/>
                    <w:p w14:paraId="2C5EDD8F" w14:textId="77777777" w:rsidR="00AF42A0" w:rsidRPr="00AF42A0" w:rsidRDefault="00AF42A0" w:rsidP="00AF42A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1222F" w14:textId="77777777" w:rsidR="00AF42A0" w:rsidRDefault="00AF42A0" w:rsidP="00AF42A0">
      <w:pPr>
        <w:jc w:val="center"/>
        <w:rPr>
          <w:b/>
        </w:rPr>
      </w:pPr>
    </w:p>
    <w:p w14:paraId="34795E4F" w14:textId="77777777" w:rsidR="00AF42A0" w:rsidRDefault="00AF42A0" w:rsidP="00AF42A0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6A79543" wp14:editId="30A606A3">
                <wp:simplePos x="0" y="0"/>
                <wp:positionH relativeFrom="margin">
                  <wp:align>center</wp:align>
                </wp:positionH>
                <wp:positionV relativeFrom="paragraph">
                  <wp:posOffset>241936</wp:posOffset>
                </wp:positionV>
                <wp:extent cx="1807210" cy="204826"/>
                <wp:effectExtent l="0" t="0" r="21590" b="24130"/>
                <wp:wrapNone/>
                <wp:docPr id="53" name="Retângulo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10" cy="20482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64E38" id="Retângulo 53" o:spid="_x0000_s1026" style="position:absolute;margin-left:0;margin-top:19.05pt;width:142.3pt;height:16.15pt;z-index:25165824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" filled="f" strokecolor="black [3213]">
                <w10:wrap anchorx="margin"/>
              </v:rect>
            </w:pict>
          </mc:Fallback>
        </mc:AlternateContent>
      </w:r>
    </w:p>
    <w:p w14:paraId="2F23D27E" w14:textId="77777777" w:rsidR="00AF42A0" w:rsidRPr="00AF42A0" w:rsidRDefault="00AF42A0" w:rsidP="00AF42A0">
      <w:pPr>
        <w:jc w:val="center"/>
        <w:rPr>
          <w:b/>
          <w:sz w:val="20"/>
          <w:szCs w:val="20"/>
        </w:rPr>
      </w:pPr>
      <w:r w:rsidRPr="00AF42A0">
        <w:rPr>
          <w:b/>
          <w:sz w:val="20"/>
          <w:szCs w:val="20"/>
        </w:rPr>
        <w:t>Plano de Fogo – Realizado</w:t>
      </w:r>
    </w:p>
    <w:p w14:paraId="0C4F04CB" w14:textId="77777777" w:rsidR="00AF42A0" w:rsidRDefault="00AF42A0" w:rsidP="00AF42A0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8" behindDoc="0" locked="0" layoutInCell="1" allowOverlap="1" wp14:anchorId="338A01A3" wp14:editId="0A471B0A">
                <wp:simplePos x="0" y="0"/>
                <wp:positionH relativeFrom="margin">
                  <wp:posOffset>146050</wp:posOffset>
                </wp:positionH>
                <wp:positionV relativeFrom="paragraph">
                  <wp:posOffset>48450</wp:posOffset>
                </wp:positionV>
                <wp:extent cx="5809587" cy="2449001"/>
                <wp:effectExtent l="0" t="0" r="20320" b="27940"/>
                <wp:wrapNone/>
                <wp:docPr id="1437776880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587" cy="2449001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9A331" id="Retângulo 17" o:spid="_x0000_s1026" style="position:absolute;margin-left:11.5pt;margin-top:3.8pt;width:457.45pt;height:192.85pt;z-index:2516572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" strokecolor="black [3213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4E778B21" w14:textId="77777777" w:rsidR="00AF42A0" w:rsidRDefault="00AF42A0" w:rsidP="00AF42A0">
      <w:pPr>
        <w:jc w:val="center"/>
        <w:rPr>
          <w:b/>
        </w:rPr>
      </w:pPr>
    </w:p>
    <w:p w14:paraId="5B215158" w14:textId="77777777" w:rsidR="00AF42A0" w:rsidRDefault="00AF42A0" w:rsidP="00AF42A0">
      <w:pPr>
        <w:jc w:val="center"/>
        <w:rPr>
          <w:b/>
        </w:rPr>
      </w:pPr>
    </w:p>
    <w:p w14:paraId="283A8D70" w14:textId="77777777" w:rsidR="00AF42A0" w:rsidRDefault="00AF42A0" w:rsidP="00AF42A0">
      <w:pPr>
        <w:jc w:val="center"/>
        <w:rPr>
          <w:b/>
        </w:rPr>
      </w:pPr>
    </w:p>
    <w:p w14:paraId="6950CDD0" w14:textId="77777777" w:rsidR="00AF42A0" w:rsidRDefault="00AF42A0" w:rsidP="00AF42A0">
      <w:pPr>
        <w:jc w:val="center"/>
        <w:rPr>
          <w:b/>
        </w:rPr>
      </w:pPr>
    </w:p>
    <w:p w14:paraId="5BF49361" w14:textId="77777777" w:rsidR="00AF42A0" w:rsidRDefault="00AF42A0" w:rsidP="00AF42A0">
      <w:pPr>
        <w:jc w:val="center"/>
        <w:rPr>
          <w:b/>
        </w:rPr>
      </w:pPr>
    </w:p>
    <w:p w14:paraId="50C6E2E1" w14:textId="77777777" w:rsidR="00AF42A0" w:rsidRDefault="00AF42A0" w:rsidP="00AF42A0">
      <w:pPr>
        <w:jc w:val="center"/>
        <w:rPr>
          <w:b/>
        </w:rPr>
      </w:pPr>
    </w:p>
    <w:p w14:paraId="6F8A4A3F" w14:textId="77777777" w:rsidR="00E50801" w:rsidRDefault="00E50801" w:rsidP="00AF42A0">
      <w:pPr>
        <w:jc w:val="center"/>
        <w:rPr>
          <w:b/>
        </w:rPr>
      </w:pPr>
    </w:p>
    <w:p w14:paraId="4310E463" w14:textId="77777777" w:rsidR="00AF42A0" w:rsidRDefault="00AF42A0" w:rsidP="00AF42A0">
      <w:pPr>
        <w:jc w:val="center"/>
        <w:rPr>
          <w:b/>
        </w:rPr>
      </w:pPr>
    </w:p>
    <w:p w14:paraId="35E59593" w14:textId="45B002CD" w:rsidR="00E50801" w:rsidRPr="00711E6A" w:rsidRDefault="00DF792E" w:rsidP="00E5080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A16811A" w14:textId="77777777" w:rsidR="00AF42A0" w:rsidRDefault="00AF42A0" w:rsidP="00AF42A0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80DAC57" wp14:editId="0415F2D6">
                <wp:simplePos x="0" y="0"/>
                <wp:positionH relativeFrom="margin">
                  <wp:align>center</wp:align>
                </wp:positionH>
                <wp:positionV relativeFrom="paragraph">
                  <wp:posOffset>210947</wp:posOffset>
                </wp:positionV>
                <wp:extent cx="2050288" cy="262611"/>
                <wp:effectExtent l="0" t="0" r="26670" b="23495"/>
                <wp:wrapNone/>
                <wp:docPr id="52" name="Retângulo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288" cy="2626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40CA6" id="Retângulo 52" o:spid="_x0000_s1026" style="position:absolute;margin-left:0;margin-top:16.6pt;width:161.45pt;height:20.7pt;z-index:251658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" filled="f" strokecolor="black [3213]">
                <w10:wrap anchorx="margin"/>
              </v:rect>
            </w:pict>
          </mc:Fallback>
        </mc:AlternateContent>
      </w:r>
      <w:r>
        <w:rPr>
          <w:b/>
        </w:rPr>
        <w:tab/>
      </w:r>
    </w:p>
    <w:p w14:paraId="4C63CC2A" w14:textId="10899AF2" w:rsidR="00AF42A0" w:rsidRPr="00AF42A0" w:rsidRDefault="00AF42A0" w:rsidP="00AF42A0">
      <w:pPr>
        <w:jc w:val="center"/>
        <w:rPr>
          <w:b/>
          <w:sz w:val="20"/>
          <w:szCs w:val="20"/>
        </w:rPr>
      </w:pPr>
      <w:proofErr w:type="spellStart"/>
      <w:r w:rsidRPr="00AF42A0">
        <w:rPr>
          <w:b/>
          <w:sz w:val="20"/>
          <w:szCs w:val="20"/>
        </w:rPr>
        <w:t>Tier-Up</w:t>
      </w:r>
      <w:proofErr w:type="spellEnd"/>
      <w:r w:rsidRPr="00AF42A0">
        <w:rPr>
          <w:b/>
          <w:sz w:val="20"/>
          <w:szCs w:val="20"/>
        </w:rPr>
        <w:t xml:space="preserve"> Plan – </w:t>
      </w:r>
      <w:r w:rsidR="00A6541A">
        <w:rPr>
          <w:b/>
          <w:sz w:val="20"/>
          <w:szCs w:val="20"/>
        </w:rPr>
        <w:t>Temporização</w:t>
      </w:r>
    </w:p>
    <w:p w14:paraId="2B9C3BB4" w14:textId="77777777" w:rsidR="00AF42A0" w:rsidRDefault="00AF42A0" w:rsidP="00AF42A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5B97A96" wp14:editId="5AD03EB8">
                <wp:simplePos x="0" y="0"/>
                <wp:positionH relativeFrom="margin">
                  <wp:align>center</wp:align>
                </wp:positionH>
                <wp:positionV relativeFrom="paragraph">
                  <wp:posOffset>65736</wp:posOffset>
                </wp:positionV>
                <wp:extent cx="5808980" cy="3731868"/>
                <wp:effectExtent l="0" t="0" r="20320" b="21590"/>
                <wp:wrapNone/>
                <wp:docPr id="758265352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980" cy="3731868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43753" id="Retângulo 17" o:spid="_x0000_s1026" style="position:absolute;margin-left:0;margin-top:5.2pt;width:457.4pt;height:293.85pt;z-index:2516582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" strokecolor="#091723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23AB3711" w14:textId="77777777" w:rsidR="00AF42A0" w:rsidRDefault="00AF42A0" w:rsidP="00AF42A0">
      <w:pPr>
        <w:jc w:val="center"/>
        <w:rPr>
          <w:b/>
        </w:rPr>
      </w:pPr>
    </w:p>
    <w:p w14:paraId="7A6C565F" w14:textId="77777777" w:rsidR="00AF42A0" w:rsidRDefault="00AF42A0" w:rsidP="00AF42A0">
      <w:pPr>
        <w:jc w:val="center"/>
        <w:rPr>
          <w:b/>
        </w:rPr>
      </w:pPr>
    </w:p>
    <w:p w14:paraId="293A7A7E" w14:textId="77777777" w:rsidR="00AF42A0" w:rsidRDefault="00AF42A0" w:rsidP="00AF42A0">
      <w:pPr>
        <w:jc w:val="center"/>
        <w:rPr>
          <w:b/>
        </w:rPr>
      </w:pPr>
    </w:p>
    <w:p w14:paraId="4379F08A" w14:textId="77777777" w:rsidR="00AF42A0" w:rsidRDefault="00AF42A0" w:rsidP="00AF42A0">
      <w:pPr>
        <w:jc w:val="center"/>
        <w:rPr>
          <w:b/>
        </w:rPr>
      </w:pPr>
    </w:p>
    <w:p w14:paraId="380DC3E3" w14:textId="77777777" w:rsidR="00AF42A0" w:rsidRDefault="00AF42A0" w:rsidP="00AF42A0">
      <w:pPr>
        <w:jc w:val="center"/>
        <w:rPr>
          <w:b/>
        </w:rPr>
      </w:pPr>
    </w:p>
    <w:p w14:paraId="0320A892" w14:textId="77777777" w:rsidR="00AF42A0" w:rsidRDefault="00AF42A0" w:rsidP="00AF42A0">
      <w:pPr>
        <w:jc w:val="center"/>
        <w:rPr>
          <w:b/>
        </w:rPr>
      </w:pPr>
    </w:p>
    <w:p w14:paraId="16EF98FF" w14:textId="77777777" w:rsidR="00AF42A0" w:rsidRDefault="00AF42A0" w:rsidP="00AF42A0">
      <w:pPr>
        <w:jc w:val="center"/>
        <w:rPr>
          <w:b/>
        </w:rPr>
      </w:pPr>
    </w:p>
    <w:p w14:paraId="00CD2BB6" w14:textId="77777777" w:rsidR="00AF42A0" w:rsidRDefault="00AF42A0" w:rsidP="00AF42A0">
      <w:pPr>
        <w:jc w:val="center"/>
        <w:rPr>
          <w:b/>
        </w:rPr>
      </w:pPr>
    </w:p>
    <w:p w14:paraId="5A128AA8" w14:textId="77777777" w:rsidR="00AF42A0" w:rsidRDefault="00AF42A0" w:rsidP="00AF42A0">
      <w:pPr>
        <w:jc w:val="center"/>
        <w:rPr>
          <w:b/>
        </w:rPr>
      </w:pPr>
    </w:p>
    <w:p w14:paraId="145E28F3" w14:textId="77777777" w:rsidR="00AF42A0" w:rsidRDefault="00AF42A0" w:rsidP="00AF42A0">
      <w:pPr>
        <w:jc w:val="center"/>
        <w:rPr>
          <w:b/>
        </w:rPr>
      </w:pPr>
    </w:p>
    <w:p w14:paraId="7B55B004" w14:textId="77777777" w:rsidR="00AF42A0" w:rsidRDefault="00AF42A0" w:rsidP="00AF42A0">
      <w:pPr>
        <w:jc w:val="center"/>
        <w:rPr>
          <w:b/>
        </w:rPr>
      </w:pPr>
    </w:p>
    <w:p w14:paraId="214E7D12" w14:textId="77777777" w:rsidR="00AF42A0" w:rsidRDefault="00AF42A0" w:rsidP="00AF42A0">
      <w:pPr>
        <w:jc w:val="center"/>
        <w:rPr>
          <w:b/>
        </w:rPr>
      </w:pPr>
    </w:p>
    <w:p w14:paraId="5B20D981" w14:textId="77777777" w:rsidR="00AF42A0" w:rsidRDefault="00AF42A0" w:rsidP="00AF42A0">
      <w:pPr>
        <w:jc w:val="center"/>
        <w:rPr>
          <w:b/>
        </w:rPr>
      </w:pPr>
    </w:p>
    <w:p w14:paraId="16450C06" w14:textId="4234C7A5" w:rsidR="00B00E0F" w:rsidRDefault="00B00E0F">
      <w:pPr>
        <w:spacing w:line="240" w:lineRule="auto"/>
        <w:jc w:val="left"/>
        <w:rPr>
          <w:b/>
        </w:rPr>
      </w:pPr>
      <w:r>
        <w:rPr>
          <w:b/>
        </w:rPr>
        <w:br w:type="page"/>
      </w:r>
    </w:p>
    <w:p w14:paraId="71EAF3B4" w14:textId="77777777" w:rsidR="00AF42A0" w:rsidRDefault="00AF42A0" w:rsidP="00AF42A0">
      <w:pPr>
        <w:jc w:val="center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4E9ACCA" wp14:editId="6CD743C4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383665" cy="245745"/>
                <wp:effectExtent l="0" t="0" r="26035" b="20955"/>
                <wp:wrapSquare wrapText="bothSides"/>
                <wp:docPr id="1406784054" name="Retângulo 14067840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665" cy="2457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B24AB" w14:textId="77777777" w:rsidR="00AF42A0" w:rsidRPr="00AF42A0" w:rsidRDefault="00AF42A0" w:rsidP="00AF42A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Histograma -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9ACCA" id="Retângulo 1406784054" o:spid="_x0000_s1027" style="position:absolute;left:0;text-align:left;margin-left:0;margin-top:.5pt;width:108.95pt;height:19.35pt;z-index:2516582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" filled="f" strokecolor="black [3213]">
                <v:textbox>
                  <w:txbxContent>
                    <w:p w14:paraId="4D3B24AB" w14:textId="77777777" w:rsidR="00AF42A0" w:rsidRPr="00AF42A0" w:rsidRDefault="00AF42A0" w:rsidP="00AF42A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Histograma - Carga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D944310" w14:textId="77777777" w:rsidR="00AF42A0" w:rsidRDefault="00AF42A0" w:rsidP="00AF42A0">
      <w:pPr>
        <w:spacing w:line="259" w:lineRule="auto"/>
        <w:jc w:val="lef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42107A1" wp14:editId="75445DD2">
                <wp:simplePos x="0" y="0"/>
                <wp:positionH relativeFrom="margin">
                  <wp:align>center</wp:align>
                </wp:positionH>
                <wp:positionV relativeFrom="paragraph">
                  <wp:posOffset>72059</wp:posOffset>
                </wp:positionV>
                <wp:extent cx="5808980" cy="3731260"/>
                <wp:effectExtent l="0" t="0" r="20320" b="21590"/>
                <wp:wrapNone/>
                <wp:docPr id="622965476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980" cy="3731260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6C3C" id="Retângulo 17" o:spid="_x0000_s1026" style="position:absolute;margin-left:0;margin-top:5.65pt;width:457.4pt;height:293.8pt;z-index:2516582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" strokecolor="#091723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5E854F34" w14:textId="77777777" w:rsidR="009A183C" w:rsidRDefault="009A183C">
      <w:pPr>
        <w:spacing w:line="240" w:lineRule="auto"/>
        <w:jc w:val="left"/>
        <w:rPr>
          <w:b/>
        </w:rPr>
      </w:pPr>
      <w:r>
        <w:rPr>
          <w:b/>
        </w:rPr>
        <w:br w:type="page"/>
      </w:r>
    </w:p>
    <w:p w14:paraId="16E359B6" w14:textId="77777777" w:rsidR="00BE0DDB" w:rsidRPr="006B5DED" w:rsidRDefault="00BE0DDB" w:rsidP="00BE0DDB">
      <w:pPr>
        <w:jc w:val="center"/>
        <w:rPr>
          <w:b/>
        </w:rPr>
      </w:pPr>
      <w:r>
        <w:rPr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9516" behindDoc="0" locked="0" layoutInCell="1" allowOverlap="1" wp14:anchorId="75A07B79" wp14:editId="28ADD057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143250" cy="482803"/>
                <wp:effectExtent l="0" t="0" r="19050" b="12700"/>
                <wp:wrapNone/>
                <wp:docPr id="1945054363" name="Retângulo 19450543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8280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C0010" w14:textId="270180E8" w:rsidR="00BE0DDB" w:rsidRPr="00AF42A0" w:rsidRDefault="00BE0DDB" w:rsidP="00BE0DD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ANEXO I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CERTIFICADO DE CALIBRAÇÃO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Pr="00AF42A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Dados pertinentes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à </w:t>
                            </w:r>
                            <w:r w:rsidR="00910D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Calibração dos Sismógrafos</w:t>
                            </w:r>
                          </w:p>
                          <w:p w14:paraId="41BB65C6" w14:textId="77777777" w:rsidR="00BE0DDB" w:rsidRPr="00AF42A0" w:rsidRDefault="00BE0DDB" w:rsidP="00BE0D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07B79" id="Retângulo 1945054363" o:spid="_x0000_s1028" style="position:absolute;left:0;text-align:left;margin-left:0;margin-top:.4pt;width:247.5pt;height:38pt;z-index:2516695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" filled="f" strokecolor="black [3213]">
                <v:textbox>
                  <w:txbxContent>
                    <w:p w14:paraId="7E9C0010" w14:textId="270180E8" w:rsidR="00BE0DDB" w:rsidRPr="00AF42A0" w:rsidRDefault="00BE0DDB" w:rsidP="00BE0DD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ANEXO I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CERTIFICADO DE CALIBRAÇÃO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Pr="00AF42A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Dados pertinentes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à </w:t>
                      </w:r>
                      <w:r w:rsidR="00910DFC">
                        <w:rPr>
                          <w:color w:val="000000" w:themeColor="text1"/>
                          <w:sz w:val="20"/>
                          <w:szCs w:val="20"/>
                        </w:rPr>
                        <w:t>Calibração dos Sismógrafos</w:t>
                      </w:r>
                    </w:p>
                    <w:p w14:paraId="41BB65C6" w14:textId="77777777" w:rsidR="00BE0DDB" w:rsidRPr="00AF42A0" w:rsidRDefault="00BE0DDB" w:rsidP="00BE0D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F55962" w14:textId="77777777" w:rsidR="00BE0DDB" w:rsidRDefault="00BE0DDB" w:rsidP="00BE0DDB">
      <w:pPr>
        <w:jc w:val="center"/>
        <w:rPr>
          <w:b/>
        </w:rPr>
      </w:pPr>
    </w:p>
    <w:p w14:paraId="2172DC45" w14:textId="77777777" w:rsidR="00BE0DDB" w:rsidRDefault="00BE0DDB" w:rsidP="00BE0DDB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64" behindDoc="0" locked="0" layoutInCell="1" allowOverlap="1" wp14:anchorId="2F1E5087" wp14:editId="39042A5A">
                <wp:simplePos x="0" y="0"/>
                <wp:positionH relativeFrom="margin">
                  <wp:align>center</wp:align>
                </wp:positionH>
                <wp:positionV relativeFrom="paragraph">
                  <wp:posOffset>241936</wp:posOffset>
                </wp:positionV>
                <wp:extent cx="1807210" cy="204826"/>
                <wp:effectExtent l="0" t="0" r="21590" b="24130"/>
                <wp:wrapNone/>
                <wp:docPr id="698279697" name="Retângulo 6982796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10" cy="20482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E9CA2" id="Retângulo 698279697" o:spid="_x0000_s1026" style="position:absolute;margin-left:0;margin-top:19.05pt;width:142.3pt;height:16.15pt;z-index:2516715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" filled="f" strokecolor="black [3213]">
                <w10:wrap anchorx="margin"/>
              </v:rect>
            </w:pict>
          </mc:Fallback>
        </mc:AlternateContent>
      </w:r>
    </w:p>
    <w:p w14:paraId="4E790A79" w14:textId="4F18F1F1" w:rsidR="00BE0DDB" w:rsidRPr="00AF42A0" w:rsidRDefault="009723A6" w:rsidP="00BE0DDB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CERTIFICADO - </w:t>
      </w:r>
      <w:r w:rsidR="00E8727D">
        <w:rPr>
          <w:b/>
          <w:sz w:val="20"/>
          <w:szCs w:val="20"/>
        </w:rPr>
        <w:t>01</w:t>
      </w:r>
    </w:p>
    <w:p w14:paraId="1493A1C5" w14:textId="77777777" w:rsidR="00BE0DDB" w:rsidRDefault="00BE0DDB" w:rsidP="00BE0DDB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92" behindDoc="0" locked="0" layoutInCell="1" allowOverlap="1" wp14:anchorId="6FD99A54" wp14:editId="5C599F62">
                <wp:simplePos x="0" y="0"/>
                <wp:positionH relativeFrom="margin">
                  <wp:align>center</wp:align>
                </wp:positionH>
                <wp:positionV relativeFrom="paragraph">
                  <wp:posOffset>15544</wp:posOffset>
                </wp:positionV>
                <wp:extent cx="5809587" cy="6576365"/>
                <wp:effectExtent l="0" t="0" r="20320" b="15240"/>
                <wp:wrapNone/>
                <wp:docPr id="300692980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587" cy="6576365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570EE" id="Retângulo 17" o:spid="_x0000_s1026" style="position:absolute;margin-left:0;margin-top:1.2pt;width:457.45pt;height:517.8pt;z-index:2516684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" strokecolor="black [3213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7EB1C5EC" w14:textId="77777777" w:rsidR="00BE0DDB" w:rsidRDefault="00BE0DDB" w:rsidP="00BE0DDB">
      <w:pPr>
        <w:jc w:val="center"/>
        <w:rPr>
          <w:b/>
        </w:rPr>
      </w:pPr>
    </w:p>
    <w:p w14:paraId="0502FA41" w14:textId="77777777" w:rsidR="00BE0DDB" w:rsidRDefault="00BE0DDB" w:rsidP="00BE0DDB">
      <w:pPr>
        <w:jc w:val="center"/>
        <w:rPr>
          <w:b/>
        </w:rPr>
      </w:pPr>
    </w:p>
    <w:p w14:paraId="5E474B7B" w14:textId="77777777" w:rsidR="00BE0DDB" w:rsidRDefault="00BE0DDB" w:rsidP="00BE0DDB">
      <w:pPr>
        <w:jc w:val="center"/>
        <w:rPr>
          <w:b/>
        </w:rPr>
      </w:pPr>
    </w:p>
    <w:p w14:paraId="70278C8A" w14:textId="77777777" w:rsidR="00BE0DDB" w:rsidRDefault="00BE0DDB" w:rsidP="00BE0DDB">
      <w:pPr>
        <w:jc w:val="center"/>
        <w:rPr>
          <w:b/>
        </w:rPr>
      </w:pPr>
    </w:p>
    <w:p w14:paraId="384788B0" w14:textId="77777777" w:rsidR="00BE0DDB" w:rsidRDefault="00BE0DDB" w:rsidP="00BE0DDB">
      <w:pPr>
        <w:jc w:val="center"/>
        <w:rPr>
          <w:b/>
        </w:rPr>
      </w:pPr>
    </w:p>
    <w:p w14:paraId="2B5399D6" w14:textId="77777777" w:rsidR="00BE0DDB" w:rsidRDefault="00BE0DDB" w:rsidP="00BE0DDB">
      <w:pPr>
        <w:jc w:val="center"/>
        <w:rPr>
          <w:b/>
        </w:rPr>
      </w:pPr>
    </w:p>
    <w:p w14:paraId="41416EAC" w14:textId="77777777" w:rsidR="00BE0DDB" w:rsidRDefault="00BE0DDB" w:rsidP="00BE0DDB">
      <w:pPr>
        <w:jc w:val="center"/>
        <w:rPr>
          <w:b/>
        </w:rPr>
      </w:pPr>
    </w:p>
    <w:p w14:paraId="063FA4B7" w14:textId="77777777" w:rsidR="00BE0DDB" w:rsidRDefault="00BE0DDB" w:rsidP="00BE0DDB">
      <w:pPr>
        <w:jc w:val="center"/>
        <w:rPr>
          <w:b/>
        </w:rPr>
      </w:pPr>
    </w:p>
    <w:p w14:paraId="043AF450" w14:textId="1954BCC4" w:rsidR="00BE0DDB" w:rsidRDefault="00BE0DDB" w:rsidP="00BE0DDB">
      <w:pPr>
        <w:jc w:val="center"/>
        <w:rPr>
          <w:b/>
        </w:rPr>
      </w:pPr>
      <w:r>
        <w:rPr>
          <w:b/>
        </w:rPr>
        <w:tab/>
      </w:r>
    </w:p>
    <w:p w14:paraId="64BB41E1" w14:textId="77777777" w:rsidR="00BE0DDB" w:rsidRDefault="00BE0DDB" w:rsidP="00BE0DDB">
      <w:pPr>
        <w:jc w:val="center"/>
        <w:rPr>
          <w:b/>
        </w:rPr>
      </w:pPr>
    </w:p>
    <w:p w14:paraId="7EDB4401" w14:textId="77777777" w:rsidR="00BE0DDB" w:rsidRDefault="00BE0DDB" w:rsidP="00BE0DDB">
      <w:pPr>
        <w:jc w:val="center"/>
        <w:rPr>
          <w:b/>
        </w:rPr>
      </w:pPr>
    </w:p>
    <w:p w14:paraId="3CCCD073" w14:textId="77777777" w:rsidR="00BE0DDB" w:rsidRDefault="00BE0DDB" w:rsidP="00BE0DDB">
      <w:pPr>
        <w:jc w:val="center"/>
        <w:rPr>
          <w:b/>
        </w:rPr>
      </w:pPr>
    </w:p>
    <w:p w14:paraId="1865AFCF" w14:textId="77777777" w:rsidR="00BE0DDB" w:rsidRDefault="00BE0DDB" w:rsidP="00BE0DDB">
      <w:pPr>
        <w:jc w:val="center"/>
        <w:rPr>
          <w:b/>
        </w:rPr>
      </w:pPr>
    </w:p>
    <w:p w14:paraId="10165E7C" w14:textId="77777777" w:rsidR="00BE0DDB" w:rsidRDefault="00BE0DDB" w:rsidP="00BE0DDB">
      <w:pPr>
        <w:jc w:val="center"/>
        <w:rPr>
          <w:b/>
        </w:rPr>
      </w:pPr>
    </w:p>
    <w:p w14:paraId="45337D0F" w14:textId="77777777" w:rsidR="00BE0DDB" w:rsidRDefault="00BE0DDB" w:rsidP="00BE0DDB">
      <w:pPr>
        <w:jc w:val="center"/>
        <w:rPr>
          <w:b/>
        </w:rPr>
      </w:pPr>
    </w:p>
    <w:p w14:paraId="492580E0" w14:textId="77777777" w:rsidR="00BE0DDB" w:rsidRDefault="00BE0DDB" w:rsidP="00BE0DDB">
      <w:pPr>
        <w:jc w:val="center"/>
        <w:rPr>
          <w:b/>
        </w:rPr>
      </w:pPr>
    </w:p>
    <w:p w14:paraId="3ECDDB8E" w14:textId="77777777" w:rsidR="00BE0DDB" w:rsidRDefault="00BE0DDB" w:rsidP="00BE0DDB">
      <w:pPr>
        <w:jc w:val="center"/>
        <w:rPr>
          <w:b/>
        </w:rPr>
      </w:pPr>
    </w:p>
    <w:p w14:paraId="7A6CA9AE" w14:textId="77777777" w:rsidR="00BE0DDB" w:rsidRDefault="00BE0DDB" w:rsidP="00BE0DDB">
      <w:pPr>
        <w:jc w:val="center"/>
        <w:rPr>
          <w:b/>
        </w:rPr>
      </w:pPr>
    </w:p>
    <w:p w14:paraId="53A4B9DA" w14:textId="276983D5" w:rsidR="00AA1B08" w:rsidRDefault="00AA1B08">
      <w:pPr>
        <w:spacing w:line="240" w:lineRule="auto"/>
        <w:jc w:val="left"/>
        <w:rPr>
          <w:b/>
        </w:rPr>
      </w:pPr>
      <w:r>
        <w:rPr>
          <w:b/>
        </w:rPr>
        <w:br w:type="page"/>
      </w:r>
    </w:p>
    <w:p w14:paraId="591D206A" w14:textId="77777777" w:rsidR="00AA1B08" w:rsidRPr="006B5DED" w:rsidRDefault="00AA1B08" w:rsidP="00AA1B08">
      <w:pPr>
        <w:jc w:val="center"/>
        <w:rPr>
          <w:b/>
        </w:rPr>
      </w:pPr>
      <w:r>
        <w:rPr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5900" behindDoc="0" locked="0" layoutInCell="1" allowOverlap="1" wp14:anchorId="0876CFAE" wp14:editId="510A0BAB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143250" cy="482803"/>
                <wp:effectExtent l="0" t="0" r="19050" b="12700"/>
                <wp:wrapNone/>
                <wp:docPr id="176990365" name="Retângulo 1769903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8280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5A204" w14:textId="77777777" w:rsidR="00AA1B08" w:rsidRPr="00AF42A0" w:rsidRDefault="00AA1B08" w:rsidP="00AA1B08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ANEXO I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CERTIFICADO DE CALIBRAÇÃO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Pr="00AF42A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Dados pertinentes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à Calibração dos Sismógrafos</w:t>
                            </w:r>
                          </w:p>
                          <w:p w14:paraId="22C54CD8" w14:textId="77777777" w:rsidR="00AA1B08" w:rsidRPr="00AF42A0" w:rsidRDefault="00AA1B08" w:rsidP="00AA1B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6CFAE" id="Retângulo 176990365" o:spid="_x0000_s1029" style="position:absolute;left:0;text-align:left;margin-left:0;margin-top:.4pt;width:247.5pt;height:38pt;z-index:2516859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" filled="f" strokecolor="black [3213]">
                <v:textbox>
                  <w:txbxContent>
                    <w:p w14:paraId="3425A204" w14:textId="77777777" w:rsidR="00AA1B08" w:rsidRPr="00AF42A0" w:rsidRDefault="00AA1B08" w:rsidP="00AA1B08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ANEXO I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CERTIFICADO DE CALIBRAÇÃO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Pr="00AF42A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Dados pertinentes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à Calibração dos Sismógrafos</w:t>
                      </w:r>
                    </w:p>
                    <w:p w14:paraId="22C54CD8" w14:textId="77777777" w:rsidR="00AA1B08" w:rsidRPr="00AF42A0" w:rsidRDefault="00AA1B08" w:rsidP="00AA1B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7174D9" w14:textId="77777777" w:rsidR="00AA1B08" w:rsidRDefault="00AA1B08" w:rsidP="00AA1B08">
      <w:pPr>
        <w:jc w:val="center"/>
        <w:rPr>
          <w:b/>
        </w:rPr>
      </w:pPr>
    </w:p>
    <w:p w14:paraId="149C89B8" w14:textId="77777777" w:rsidR="00AA1B08" w:rsidRDefault="00AA1B08" w:rsidP="00AA1B08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6924" behindDoc="0" locked="0" layoutInCell="1" allowOverlap="1" wp14:anchorId="096E8793" wp14:editId="7053CDD1">
                <wp:simplePos x="0" y="0"/>
                <wp:positionH relativeFrom="margin">
                  <wp:align>center</wp:align>
                </wp:positionH>
                <wp:positionV relativeFrom="paragraph">
                  <wp:posOffset>241936</wp:posOffset>
                </wp:positionV>
                <wp:extent cx="1807210" cy="204826"/>
                <wp:effectExtent l="0" t="0" r="21590" b="24130"/>
                <wp:wrapNone/>
                <wp:docPr id="1429645491" name="Retângulo 14296454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10" cy="20482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C9809" id="Retângulo 1429645491" o:spid="_x0000_s1026" style="position:absolute;margin-left:0;margin-top:19.05pt;width:142.3pt;height:16.15pt;z-index:2516869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" filled="f" strokecolor="black [3213]">
                <w10:wrap anchorx="margin"/>
              </v:rect>
            </w:pict>
          </mc:Fallback>
        </mc:AlternateContent>
      </w:r>
    </w:p>
    <w:p w14:paraId="545C0600" w14:textId="13066E08" w:rsidR="00AA1B08" w:rsidRPr="00AF42A0" w:rsidRDefault="00AA1B08" w:rsidP="00AA1B08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CERTIFICADO - </w:t>
      </w:r>
      <w:r w:rsidR="00E8727D">
        <w:rPr>
          <w:b/>
          <w:sz w:val="20"/>
          <w:szCs w:val="20"/>
        </w:rPr>
        <w:t>02</w:t>
      </w:r>
    </w:p>
    <w:p w14:paraId="695F03A4" w14:textId="77777777" w:rsidR="00AA1B08" w:rsidRDefault="00AA1B08" w:rsidP="00AA1B08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76" behindDoc="0" locked="0" layoutInCell="1" allowOverlap="1" wp14:anchorId="5A0BCCB3" wp14:editId="4C0AFB5B">
                <wp:simplePos x="0" y="0"/>
                <wp:positionH relativeFrom="margin">
                  <wp:align>center</wp:align>
                </wp:positionH>
                <wp:positionV relativeFrom="paragraph">
                  <wp:posOffset>15544</wp:posOffset>
                </wp:positionV>
                <wp:extent cx="5809587" cy="6576365"/>
                <wp:effectExtent l="0" t="0" r="20320" b="15240"/>
                <wp:wrapNone/>
                <wp:docPr id="1894478813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587" cy="6576365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D62B1" id="Retângulo 17" o:spid="_x0000_s1026" style="position:absolute;margin-left:0;margin-top:1.2pt;width:457.45pt;height:517.8pt;z-index:2516848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" strokecolor="black [3213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7D1B9C04" w14:textId="77777777" w:rsidR="00AA1B08" w:rsidRDefault="00AA1B08" w:rsidP="00AA1B08">
      <w:pPr>
        <w:jc w:val="center"/>
        <w:rPr>
          <w:b/>
        </w:rPr>
      </w:pPr>
    </w:p>
    <w:p w14:paraId="273D45CF" w14:textId="77777777" w:rsidR="00AA1B08" w:rsidRDefault="00AA1B08" w:rsidP="00AA1B08">
      <w:pPr>
        <w:jc w:val="center"/>
        <w:rPr>
          <w:b/>
        </w:rPr>
      </w:pPr>
    </w:p>
    <w:p w14:paraId="74ABCF84" w14:textId="77777777" w:rsidR="00AA1B08" w:rsidRDefault="00AA1B08" w:rsidP="00AA1B08">
      <w:pPr>
        <w:jc w:val="center"/>
        <w:rPr>
          <w:b/>
        </w:rPr>
      </w:pPr>
    </w:p>
    <w:p w14:paraId="7E44F96E" w14:textId="77777777" w:rsidR="00AA1B08" w:rsidRDefault="00AA1B08" w:rsidP="00AA1B08">
      <w:pPr>
        <w:jc w:val="center"/>
        <w:rPr>
          <w:b/>
        </w:rPr>
      </w:pPr>
    </w:p>
    <w:p w14:paraId="3721E22E" w14:textId="77777777" w:rsidR="00AA1B08" w:rsidRDefault="00AA1B08" w:rsidP="00AA1B08">
      <w:pPr>
        <w:jc w:val="center"/>
        <w:rPr>
          <w:b/>
        </w:rPr>
      </w:pPr>
    </w:p>
    <w:p w14:paraId="29EEC3DF" w14:textId="77777777" w:rsidR="00AA1B08" w:rsidRDefault="00AA1B08" w:rsidP="00AA1B08">
      <w:pPr>
        <w:jc w:val="center"/>
        <w:rPr>
          <w:b/>
        </w:rPr>
      </w:pPr>
    </w:p>
    <w:p w14:paraId="47DD0E97" w14:textId="77777777" w:rsidR="00AA1B08" w:rsidRDefault="00AA1B08" w:rsidP="00AA1B08">
      <w:pPr>
        <w:jc w:val="center"/>
        <w:rPr>
          <w:b/>
        </w:rPr>
      </w:pPr>
    </w:p>
    <w:p w14:paraId="068582C3" w14:textId="77777777" w:rsidR="00AA1B08" w:rsidRDefault="00AA1B08" w:rsidP="00AA1B08">
      <w:pPr>
        <w:jc w:val="center"/>
        <w:rPr>
          <w:b/>
        </w:rPr>
      </w:pPr>
    </w:p>
    <w:p w14:paraId="4AF62664" w14:textId="77777777" w:rsidR="00AA1B08" w:rsidRDefault="00AA1B08" w:rsidP="00AA1B08">
      <w:pPr>
        <w:jc w:val="center"/>
        <w:rPr>
          <w:b/>
        </w:rPr>
      </w:pPr>
      <w:r>
        <w:rPr>
          <w:b/>
        </w:rPr>
        <w:tab/>
      </w:r>
    </w:p>
    <w:p w14:paraId="602BA2F7" w14:textId="77777777" w:rsidR="00AA1B08" w:rsidRDefault="00AA1B08" w:rsidP="00AA1B08">
      <w:pPr>
        <w:jc w:val="center"/>
        <w:rPr>
          <w:b/>
        </w:rPr>
      </w:pPr>
    </w:p>
    <w:p w14:paraId="0517D95E" w14:textId="77777777" w:rsidR="00AA1B08" w:rsidRDefault="00AA1B08" w:rsidP="00AA1B08">
      <w:pPr>
        <w:jc w:val="center"/>
        <w:rPr>
          <w:b/>
        </w:rPr>
      </w:pPr>
    </w:p>
    <w:p w14:paraId="7EFA9362" w14:textId="77777777" w:rsidR="00AA1B08" w:rsidRDefault="00AA1B08" w:rsidP="00AA1B08">
      <w:pPr>
        <w:jc w:val="center"/>
        <w:rPr>
          <w:b/>
        </w:rPr>
      </w:pPr>
    </w:p>
    <w:p w14:paraId="6DF50531" w14:textId="77777777" w:rsidR="00AA1B08" w:rsidRDefault="00AA1B08" w:rsidP="00AA1B08">
      <w:pPr>
        <w:jc w:val="center"/>
        <w:rPr>
          <w:b/>
        </w:rPr>
      </w:pPr>
    </w:p>
    <w:p w14:paraId="6BD52CE6" w14:textId="77777777" w:rsidR="00AA1B08" w:rsidRDefault="00AA1B08" w:rsidP="00AA1B08">
      <w:pPr>
        <w:jc w:val="center"/>
        <w:rPr>
          <w:b/>
        </w:rPr>
      </w:pPr>
    </w:p>
    <w:p w14:paraId="6C285662" w14:textId="77777777" w:rsidR="00AA1B08" w:rsidRDefault="00AA1B08" w:rsidP="00AA1B08">
      <w:pPr>
        <w:jc w:val="center"/>
        <w:rPr>
          <w:b/>
        </w:rPr>
      </w:pPr>
    </w:p>
    <w:p w14:paraId="6286DDEB" w14:textId="77777777" w:rsidR="00AA1B08" w:rsidRDefault="00AA1B08" w:rsidP="00AA1B08">
      <w:pPr>
        <w:jc w:val="center"/>
        <w:rPr>
          <w:b/>
        </w:rPr>
      </w:pPr>
    </w:p>
    <w:p w14:paraId="6AFC64FF" w14:textId="77777777" w:rsidR="00AA1B08" w:rsidRDefault="00AA1B08" w:rsidP="00AA1B08">
      <w:pPr>
        <w:jc w:val="center"/>
        <w:rPr>
          <w:b/>
        </w:rPr>
      </w:pPr>
    </w:p>
    <w:p w14:paraId="6FBB88AA" w14:textId="77777777" w:rsidR="00AA1B08" w:rsidRDefault="00AA1B08" w:rsidP="00AA1B08">
      <w:pPr>
        <w:jc w:val="center"/>
        <w:rPr>
          <w:b/>
        </w:rPr>
      </w:pPr>
    </w:p>
    <w:p w14:paraId="15F35C39" w14:textId="26920D4E" w:rsidR="00AA1B08" w:rsidRDefault="00AA1B08">
      <w:pPr>
        <w:spacing w:line="240" w:lineRule="auto"/>
        <w:jc w:val="left"/>
        <w:rPr>
          <w:b/>
        </w:rPr>
      </w:pPr>
      <w:r>
        <w:rPr>
          <w:b/>
        </w:rPr>
        <w:br w:type="page"/>
      </w:r>
    </w:p>
    <w:p w14:paraId="7620DA54" w14:textId="77777777" w:rsidR="00AA1B08" w:rsidRPr="006B5DED" w:rsidRDefault="00AA1B08" w:rsidP="00AA1B08">
      <w:pPr>
        <w:jc w:val="center"/>
        <w:rPr>
          <w:b/>
        </w:rPr>
      </w:pPr>
      <w:r>
        <w:rPr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9996" behindDoc="0" locked="0" layoutInCell="1" allowOverlap="1" wp14:anchorId="4E136F0F" wp14:editId="5A988144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143250" cy="482803"/>
                <wp:effectExtent l="0" t="0" r="19050" b="12700"/>
                <wp:wrapNone/>
                <wp:docPr id="1119697911" name="Retângulo 11196979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8280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CFBA7" w14:textId="77777777" w:rsidR="00AA1B08" w:rsidRPr="00AF42A0" w:rsidRDefault="00AA1B08" w:rsidP="00AA1B08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ANEXO I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r w:rsidRPr="00AF42A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CERTIFICADO DE CALIBRAÇÃO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Pr="00AF42A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Dados pertinentes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à Calibração dos Sismógrafos</w:t>
                            </w:r>
                          </w:p>
                          <w:p w14:paraId="72BF2AB4" w14:textId="77777777" w:rsidR="00AA1B08" w:rsidRPr="00AF42A0" w:rsidRDefault="00AA1B08" w:rsidP="00AA1B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36F0F" id="Retângulo 1119697911" o:spid="_x0000_s1030" style="position:absolute;left:0;text-align:left;margin-left:0;margin-top:.4pt;width:247.5pt;height:38pt;z-index:2516899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" filled="f" strokecolor="black [3213]">
                <v:textbox>
                  <w:txbxContent>
                    <w:p w14:paraId="622CFBA7" w14:textId="77777777" w:rsidR="00AA1B08" w:rsidRPr="00AF42A0" w:rsidRDefault="00AA1B08" w:rsidP="00AA1B08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ANEXO I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r w:rsidRPr="00AF42A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CERTIFICADO DE CALIBRAÇÃO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Pr="00AF42A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Dados pertinentes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à Calibração dos Sismógrafos</w:t>
                      </w:r>
                    </w:p>
                    <w:p w14:paraId="72BF2AB4" w14:textId="77777777" w:rsidR="00AA1B08" w:rsidRPr="00AF42A0" w:rsidRDefault="00AA1B08" w:rsidP="00AA1B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64B29D" w14:textId="77777777" w:rsidR="00AA1B08" w:rsidRDefault="00AA1B08" w:rsidP="00AA1B08">
      <w:pPr>
        <w:jc w:val="center"/>
        <w:rPr>
          <w:b/>
        </w:rPr>
      </w:pPr>
    </w:p>
    <w:p w14:paraId="632512AA" w14:textId="77777777" w:rsidR="00AA1B08" w:rsidRDefault="00AA1B08" w:rsidP="00AA1B08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1020" behindDoc="0" locked="0" layoutInCell="1" allowOverlap="1" wp14:anchorId="27A40058" wp14:editId="59AE065C">
                <wp:simplePos x="0" y="0"/>
                <wp:positionH relativeFrom="margin">
                  <wp:align>center</wp:align>
                </wp:positionH>
                <wp:positionV relativeFrom="paragraph">
                  <wp:posOffset>241936</wp:posOffset>
                </wp:positionV>
                <wp:extent cx="1807210" cy="204826"/>
                <wp:effectExtent l="0" t="0" r="21590" b="24130"/>
                <wp:wrapNone/>
                <wp:docPr id="196984873" name="Retângulo 1969848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10" cy="20482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E4CDB" id="Retângulo 196984873" o:spid="_x0000_s1026" style="position:absolute;margin-left:0;margin-top:19.05pt;width:142.3pt;height:16.15pt;z-index:2516910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" filled="f" strokecolor="black [3213]">
                <w10:wrap anchorx="margin"/>
              </v:rect>
            </w:pict>
          </mc:Fallback>
        </mc:AlternateContent>
      </w:r>
    </w:p>
    <w:p w14:paraId="2049F799" w14:textId="406ECEB2" w:rsidR="00AA1B08" w:rsidRPr="00AF42A0" w:rsidRDefault="00AA1B08" w:rsidP="00AA1B08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CERTIFICADO - </w:t>
      </w:r>
      <w:r w:rsidR="00E8727D">
        <w:rPr>
          <w:b/>
          <w:sz w:val="20"/>
          <w:szCs w:val="20"/>
        </w:rPr>
        <w:t>03</w:t>
      </w:r>
    </w:p>
    <w:p w14:paraId="50AC7B61" w14:textId="77777777" w:rsidR="00AA1B08" w:rsidRDefault="00AA1B08" w:rsidP="00AA1B08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72" behindDoc="0" locked="0" layoutInCell="1" allowOverlap="1" wp14:anchorId="0436E1D3" wp14:editId="0FA87130">
                <wp:simplePos x="0" y="0"/>
                <wp:positionH relativeFrom="margin">
                  <wp:align>center</wp:align>
                </wp:positionH>
                <wp:positionV relativeFrom="paragraph">
                  <wp:posOffset>15544</wp:posOffset>
                </wp:positionV>
                <wp:extent cx="5809587" cy="6576365"/>
                <wp:effectExtent l="0" t="0" r="20320" b="15240"/>
                <wp:wrapNone/>
                <wp:docPr id="1797871816" name="Retângulo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587" cy="6576365"/>
                        </a:xfrm>
                        <a:prstGeom prst="rect">
                          <a:avLst/>
                        </a:prstGeom>
                        <a:blipFill>
                          <a:blip r:embed="rId1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70E5F" id="Retângulo 17" o:spid="_x0000_s1026" style="position:absolute;margin-left:0;margin-top:1.2pt;width:457.45pt;height:517.8pt;z-index:2516889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" strokecolor="black [3213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04060711" w14:textId="77777777" w:rsidR="00AA1B08" w:rsidRDefault="00AA1B08" w:rsidP="00AA1B08">
      <w:pPr>
        <w:jc w:val="center"/>
        <w:rPr>
          <w:b/>
        </w:rPr>
      </w:pPr>
    </w:p>
    <w:p w14:paraId="7649CDF2" w14:textId="77777777" w:rsidR="00AA1B08" w:rsidRDefault="00AA1B08" w:rsidP="00AA1B08">
      <w:pPr>
        <w:jc w:val="center"/>
        <w:rPr>
          <w:b/>
        </w:rPr>
      </w:pPr>
    </w:p>
    <w:p w14:paraId="086EB4A7" w14:textId="77777777" w:rsidR="00AA1B08" w:rsidRDefault="00AA1B08" w:rsidP="00AA1B08">
      <w:pPr>
        <w:jc w:val="center"/>
        <w:rPr>
          <w:b/>
        </w:rPr>
      </w:pPr>
    </w:p>
    <w:p w14:paraId="1A152856" w14:textId="77777777" w:rsidR="00AA1B08" w:rsidRDefault="00AA1B08" w:rsidP="00AA1B08">
      <w:pPr>
        <w:jc w:val="center"/>
        <w:rPr>
          <w:b/>
        </w:rPr>
      </w:pPr>
    </w:p>
    <w:p w14:paraId="38B93187" w14:textId="77777777" w:rsidR="00AA1B08" w:rsidRDefault="00AA1B08" w:rsidP="00AA1B08">
      <w:pPr>
        <w:jc w:val="center"/>
        <w:rPr>
          <w:b/>
        </w:rPr>
      </w:pPr>
    </w:p>
    <w:p w14:paraId="33ADCA0E" w14:textId="77777777" w:rsidR="00AA1B08" w:rsidRDefault="00AA1B08" w:rsidP="00AA1B08">
      <w:pPr>
        <w:jc w:val="center"/>
        <w:rPr>
          <w:b/>
        </w:rPr>
      </w:pPr>
    </w:p>
    <w:p w14:paraId="2D2D55E7" w14:textId="77777777" w:rsidR="00AA1B08" w:rsidRDefault="00AA1B08" w:rsidP="00AA1B08">
      <w:pPr>
        <w:jc w:val="center"/>
        <w:rPr>
          <w:b/>
        </w:rPr>
      </w:pPr>
    </w:p>
    <w:p w14:paraId="3F453817" w14:textId="77777777" w:rsidR="00AA1B08" w:rsidRDefault="00AA1B08" w:rsidP="00AA1B08">
      <w:pPr>
        <w:jc w:val="center"/>
        <w:rPr>
          <w:b/>
        </w:rPr>
      </w:pPr>
    </w:p>
    <w:p w14:paraId="5D859488" w14:textId="77777777" w:rsidR="00AA1B08" w:rsidRDefault="00AA1B08" w:rsidP="00AA1B08">
      <w:pPr>
        <w:jc w:val="center"/>
        <w:rPr>
          <w:b/>
        </w:rPr>
      </w:pPr>
      <w:r>
        <w:rPr>
          <w:b/>
        </w:rPr>
        <w:tab/>
      </w:r>
    </w:p>
    <w:sectPr w:rsidR="00AA1B08" w:rsidSect="00E526F2">
      <w:headerReference w:type="default" r:id="rId21"/>
      <w:footerReference w:type="default" r:id="rId22"/>
      <w:pgSz w:w="11909" w:h="16834" w:code="9"/>
      <w:pgMar w:top="1701" w:right="1134" w:bottom="1134" w:left="1134" w:header="425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3E9B" w14:textId="77777777" w:rsidR="00E84231" w:rsidRDefault="00E84231">
      <w:r>
        <w:separator/>
      </w:r>
    </w:p>
  </w:endnote>
  <w:endnote w:type="continuationSeparator" w:id="0">
    <w:p w14:paraId="5B6E25C1" w14:textId="77777777" w:rsidR="00E84231" w:rsidRDefault="00E84231">
      <w:r>
        <w:continuationSeparator/>
      </w:r>
    </w:p>
  </w:endnote>
  <w:endnote w:type="continuationNotice" w:id="1">
    <w:p w14:paraId="646A8929" w14:textId="77777777" w:rsidR="00E84231" w:rsidRDefault="00E842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3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15"/>
      <w:gridCol w:w="3330"/>
      <w:gridCol w:w="3348"/>
    </w:tblGrid>
    <w:tr w:rsidR="00136741" w:rsidRPr="00136741" w14:paraId="7A613FD3" w14:textId="77777777" w:rsidTr="003B2976">
      <w:trPr>
        <w:cantSplit/>
        <w:trHeight w:val="264"/>
      </w:trPr>
      <w:tc>
        <w:tcPr>
          <w:tcW w:w="9993" w:type="dxa"/>
          <w:gridSpan w:val="3"/>
          <w:tcBorders>
            <w:top w:val="single" w:sz="8" w:space="0" w:color="FFFFFF" w:themeColor="background1"/>
            <w:left w:val="single" w:sz="8" w:space="0" w:color="FFFFFF" w:themeColor="background1"/>
            <w:right w:val="single" w:sz="8" w:space="0" w:color="FFFFFF" w:themeColor="background1"/>
          </w:tcBorders>
        </w:tcPr>
        <w:p w14:paraId="2FA57AB5" w14:textId="7B38051E" w:rsidR="008305AF" w:rsidRPr="00E26815" w:rsidRDefault="008305AF" w:rsidP="001F05E3">
          <w:pPr>
            <w:pStyle w:val="Cabealho"/>
            <w:tabs>
              <w:tab w:val="right" w:pos="9842"/>
            </w:tabs>
            <w:rPr>
              <w:rFonts w:cs="Arial"/>
              <w:b/>
              <w:noProof/>
              <w:sz w:val="16"/>
              <w:szCs w:val="16"/>
            </w:rPr>
          </w:pPr>
        </w:p>
      </w:tc>
    </w:tr>
    <w:tr w:rsidR="003065E6" w:rsidRPr="00136741" w14:paraId="0EC8C73E" w14:textId="6C9B61BC" w:rsidTr="00237153">
      <w:trPr>
        <w:cantSplit/>
        <w:trHeight w:val="60"/>
      </w:trPr>
      <w:tc>
        <w:tcPr>
          <w:tcW w:w="3315" w:type="dxa"/>
          <w:tcBorders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</w:tcBorders>
        </w:tcPr>
        <w:p w14:paraId="05FE7B31" w14:textId="0E2803FE" w:rsidR="008305AF" w:rsidRPr="00136741" w:rsidRDefault="008305AF" w:rsidP="003065E6">
          <w:pPr>
            <w:pStyle w:val="Cabealho"/>
            <w:tabs>
              <w:tab w:val="center" w:pos="5040"/>
            </w:tabs>
            <w:jc w:val="right"/>
            <w:rPr>
              <w:rFonts w:cs="Arial"/>
              <w:b/>
              <w:noProof/>
            </w:rPr>
          </w:pPr>
        </w:p>
      </w:tc>
      <w:tc>
        <w:tcPr>
          <w:tcW w:w="3330" w:type="dxa"/>
          <w:tcBorders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</w:tcBorders>
          <w:vAlign w:val="center"/>
        </w:tcPr>
        <w:p w14:paraId="6CEEE1EF" w14:textId="66F60F31" w:rsidR="008305AF" w:rsidRPr="00124CC6" w:rsidRDefault="008305AF" w:rsidP="003065E6">
          <w:pPr>
            <w:pStyle w:val="Cabealho"/>
            <w:tabs>
              <w:tab w:val="center" w:pos="5040"/>
            </w:tabs>
            <w:jc w:val="center"/>
            <w:rPr>
              <w:rFonts w:cs="Arial"/>
              <w:b/>
              <w:noProof/>
              <w:sz w:val="16"/>
              <w:szCs w:val="16"/>
            </w:rPr>
          </w:pPr>
          <w:r w:rsidRPr="00124CC6">
            <w:rPr>
              <w:rFonts w:cs="Arial"/>
              <w:b/>
              <w:i/>
              <w:iCs/>
              <w:sz w:val="16"/>
              <w:szCs w:val="16"/>
            </w:rPr>
            <w:fldChar w:fldCharType="begin"/>
          </w:r>
          <w:r w:rsidRPr="00124CC6">
            <w:rPr>
              <w:rFonts w:cs="Arial"/>
              <w:b/>
              <w:iCs/>
              <w:sz w:val="16"/>
              <w:szCs w:val="16"/>
            </w:rPr>
            <w:instrText xml:space="preserve"> PAGE </w:instrText>
          </w:r>
          <w:r w:rsidRPr="00124CC6">
            <w:rPr>
              <w:rFonts w:cs="Arial"/>
              <w:b/>
              <w:i/>
              <w:iCs/>
              <w:sz w:val="16"/>
              <w:szCs w:val="16"/>
            </w:rPr>
            <w:fldChar w:fldCharType="separate"/>
          </w:r>
          <w:r w:rsidRPr="00124CC6">
            <w:rPr>
              <w:rFonts w:cs="Arial"/>
              <w:b/>
              <w:iCs/>
              <w:noProof/>
              <w:sz w:val="16"/>
              <w:szCs w:val="16"/>
            </w:rPr>
            <w:t>1</w:t>
          </w:r>
          <w:r w:rsidRPr="00124CC6">
            <w:rPr>
              <w:rFonts w:cs="Arial"/>
              <w:b/>
              <w:i/>
              <w:iCs/>
              <w:sz w:val="16"/>
              <w:szCs w:val="16"/>
            </w:rPr>
            <w:fldChar w:fldCharType="end"/>
          </w:r>
          <w:r w:rsidRPr="00124CC6">
            <w:rPr>
              <w:rFonts w:cs="Arial"/>
              <w:b/>
              <w:iCs/>
              <w:sz w:val="16"/>
              <w:szCs w:val="16"/>
            </w:rPr>
            <w:t>/</w:t>
          </w:r>
          <w:r w:rsidRPr="00124CC6">
            <w:rPr>
              <w:rFonts w:cs="Arial"/>
              <w:b/>
              <w:i/>
              <w:iCs/>
              <w:sz w:val="16"/>
              <w:szCs w:val="16"/>
            </w:rPr>
            <w:fldChar w:fldCharType="begin"/>
          </w:r>
          <w:r w:rsidRPr="00124CC6">
            <w:rPr>
              <w:rFonts w:cs="Arial"/>
              <w:b/>
              <w:iCs/>
              <w:sz w:val="16"/>
              <w:szCs w:val="16"/>
            </w:rPr>
            <w:instrText xml:space="preserve"> NUMPAGES </w:instrText>
          </w:r>
          <w:r w:rsidRPr="00124CC6">
            <w:rPr>
              <w:rFonts w:cs="Arial"/>
              <w:b/>
              <w:i/>
              <w:iCs/>
              <w:sz w:val="16"/>
              <w:szCs w:val="16"/>
            </w:rPr>
            <w:fldChar w:fldCharType="separate"/>
          </w:r>
          <w:r w:rsidRPr="00124CC6">
            <w:rPr>
              <w:rFonts w:cs="Arial"/>
              <w:b/>
              <w:iCs/>
              <w:noProof/>
              <w:sz w:val="16"/>
              <w:szCs w:val="16"/>
            </w:rPr>
            <w:t>1</w:t>
          </w:r>
          <w:r w:rsidRPr="00124CC6">
            <w:rPr>
              <w:rFonts w:cs="Arial"/>
              <w:b/>
              <w:i/>
              <w:iCs/>
              <w:sz w:val="16"/>
              <w:szCs w:val="16"/>
            </w:rPr>
            <w:fldChar w:fldCharType="end"/>
          </w:r>
        </w:p>
      </w:tc>
      <w:tc>
        <w:tcPr>
          <w:tcW w:w="3348" w:type="dxa"/>
          <w:tcBorders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</w:tcBorders>
          <w:vAlign w:val="center"/>
        </w:tcPr>
        <w:p w14:paraId="2001562C" w14:textId="51A4F648" w:rsidR="008305AF" w:rsidRPr="00136741" w:rsidRDefault="008305AF" w:rsidP="003065E6">
          <w:pPr>
            <w:pStyle w:val="Cabealho"/>
            <w:tabs>
              <w:tab w:val="center" w:pos="5040"/>
            </w:tabs>
            <w:ind w:left="980"/>
            <w:jc w:val="right"/>
            <w:rPr>
              <w:rFonts w:cs="Arial"/>
              <w:b/>
              <w:noProof/>
            </w:rPr>
          </w:pPr>
        </w:p>
      </w:tc>
    </w:tr>
  </w:tbl>
  <w:p w14:paraId="47905117" w14:textId="77777777" w:rsidR="008305AF" w:rsidRPr="00136741" w:rsidRDefault="008305AF" w:rsidP="00136741">
    <w:pPr>
      <w:tabs>
        <w:tab w:val="left" w:pos="4253"/>
        <w:tab w:val="left" w:pos="7371"/>
      </w:tabs>
      <w:jc w:val="left"/>
      <w:rPr>
        <w:rFonts w:cs="Arial"/>
        <w:b/>
        <w:bCs/>
        <w:iCs/>
        <w:color w:val="auto"/>
      </w:rPr>
    </w:pPr>
    <w:r>
      <w:rPr>
        <w:rFonts w:cs="Arial"/>
        <w:b/>
        <w:bCs/>
        <w:iCs/>
        <w:color w:val="aut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AF5D" w14:textId="77777777" w:rsidR="00E84231" w:rsidRDefault="00E84231">
      <w:r>
        <w:separator/>
      </w:r>
    </w:p>
  </w:footnote>
  <w:footnote w:type="continuationSeparator" w:id="0">
    <w:p w14:paraId="197ABC66" w14:textId="77777777" w:rsidR="00E84231" w:rsidRDefault="00E84231">
      <w:r>
        <w:continuationSeparator/>
      </w:r>
    </w:p>
  </w:footnote>
  <w:footnote w:type="continuationNotice" w:id="1">
    <w:p w14:paraId="00196159" w14:textId="77777777" w:rsidR="00E84231" w:rsidRDefault="00E842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61"/>
      <w:gridCol w:w="5657"/>
      <w:gridCol w:w="2203"/>
    </w:tblGrid>
    <w:tr w:rsidR="00136741" w:rsidRPr="00136741" w14:paraId="14906C6C" w14:textId="77777777" w:rsidTr="00237153">
      <w:tc>
        <w:tcPr>
          <w:tcW w:w="915" w:type="pct"/>
          <w:vAlign w:val="center"/>
        </w:tcPr>
        <w:p w14:paraId="290984A1" w14:textId="40977589" w:rsidR="008305AF" w:rsidRPr="00136741" w:rsidRDefault="008305AF" w:rsidP="00136741">
          <w:pPr>
            <w:pStyle w:val="Cabealho"/>
            <w:ind w:left="-57" w:right="360"/>
            <w:rPr>
              <w:rFonts w:cs="Arial"/>
            </w:rPr>
          </w:pPr>
          <w:r>
            <w:rPr>
              <w:rFonts w:cs="Arial"/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04387E81" wp14:editId="0659C38E">
                <wp:simplePos x="0" y="0"/>
                <wp:positionH relativeFrom="margin">
                  <wp:posOffset>-20320</wp:posOffset>
                </wp:positionH>
                <wp:positionV relativeFrom="margin">
                  <wp:posOffset>119380</wp:posOffset>
                </wp:positionV>
                <wp:extent cx="1028700" cy="323850"/>
                <wp:effectExtent l="0" t="0" r="0" b="0"/>
                <wp:wrapSquare wrapText="bothSides"/>
                <wp:docPr id="1" name="Imagem 1" descr="Enaex Brasil logo CMY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naex Brasil logo CMY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0" w:type="pct"/>
          <w:vAlign w:val="center"/>
        </w:tcPr>
        <w:p w14:paraId="6D31ECC0" w14:textId="43AAA796" w:rsidR="008305AF" w:rsidRPr="00136741" w:rsidRDefault="008305AF" w:rsidP="009A183C">
          <w:pPr>
            <w:pStyle w:val="Cabealho"/>
            <w:ind w:right="360"/>
            <w:jc w:val="center"/>
            <w:rPr>
              <w:rFonts w:cs="Arial"/>
            </w:rPr>
          </w:pPr>
          <w:r w:rsidRPr="00B6479D">
            <w:rPr>
              <w:rFonts w:cs="Arial"/>
              <w:b/>
              <w:noProof/>
              <w:sz w:val="22"/>
              <w:szCs w:val="22"/>
            </w:rPr>
            <w:t xml:space="preserve">Relatório de Sismografia </w:t>
          </w:r>
          <w:r w:rsidR="00B6479D" w:rsidRPr="00B6479D">
            <w:rPr>
              <w:rFonts w:cs="Arial"/>
              <w:b/>
              <w:noProof/>
              <w:sz w:val="22"/>
              <w:szCs w:val="22"/>
            </w:rPr>
            <w:t>ABNT NBR 9653:2018</w:t>
          </w:r>
        </w:p>
      </w:tc>
      <w:tc>
        <w:tcPr>
          <w:tcW w:w="1145" w:type="pct"/>
          <w:vAlign w:val="center"/>
        </w:tcPr>
        <w:p w14:paraId="2F5480E8" w14:textId="77777777" w:rsidR="008305AF" w:rsidRPr="00136741" w:rsidRDefault="008305AF" w:rsidP="009A183C">
          <w:pPr>
            <w:pStyle w:val="Cabealho"/>
            <w:jc w:val="center"/>
            <w:rPr>
              <w:rFonts w:cs="Arial"/>
              <w:noProof/>
            </w:rPr>
          </w:pPr>
          <w:r w:rsidRPr="00136741">
            <w:rPr>
              <w:rFonts w:cs="Arial"/>
              <w:b/>
              <w:noProof/>
            </w:rPr>
            <w:t xml:space="preserve">Cod:  </w:t>
          </w:r>
          <w:r w:rsidRPr="00136741">
            <w:rPr>
              <w:rFonts w:cs="Arial"/>
              <w:noProof/>
            </w:rPr>
            <w:t>R.334</w:t>
          </w:r>
        </w:p>
        <w:p w14:paraId="57E20132" w14:textId="77777777" w:rsidR="008305AF" w:rsidRPr="00136741" w:rsidRDefault="008305AF" w:rsidP="009A183C">
          <w:pPr>
            <w:pStyle w:val="Cabealho"/>
            <w:jc w:val="center"/>
            <w:rPr>
              <w:rFonts w:cs="Arial"/>
              <w:noProof/>
            </w:rPr>
          </w:pPr>
        </w:p>
        <w:p w14:paraId="1454CEDB" w14:textId="469FFFA1" w:rsidR="008305AF" w:rsidRPr="00136741" w:rsidRDefault="008305AF" w:rsidP="009A183C">
          <w:pPr>
            <w:pStyle w:val="Cabealho"/>
            <w:jc w:val="center"/>
            <w:rPr>
              <w:rFonts w:cs="Arial"/>
            </w:rPr>
          </w:pPr>
          <w:r w:rsidRPr="001F05E3">
            <w:rPr>
              <w:rFonts w:cs="Arial"/>
              <w:b/>
              <w:noProof/>
            </w:rPr>
            <w:t>Revisão:</w:t>
          </w:r>
          <w:r w:rsidRPr="00136741">
            <w:rPr>
              <w:rFonts w:cs="Arial"/>
              <w:noProof/>
            </w:rPr>
            <w:t xml:space="preserve"> </w:t>
          </w:r>
          <w:r w:rsidR="00FB32FF">
            <w:rPr>
              <w:rFonts w:cs="Arial"/>
              <w:noProof/>
            </w:rPr>
            <w:t>2</w:t>
          </w:r>
        </w:p>
      </w:tc>
    </w:tr>
  </w:tbl>
  <w:p w14:paraId="75B1B9D1" w14:textId="77777777" w:rsidR="008305AF" w:rsidRDefault="008305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FF2"/>
    <w:multiLevelType w:val="hybridMultilevel"/>
    <w:tmpl w:val="8368AC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D76A3"/>
    <w:multiLevelType w:val="hybridMultilevel"/>
    <w:tmpl w:val="5A2E1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D1615"/>
    <w:multiLevelType w:val="hybridMultilevel"/>
    <w:tmpl w:val="C3460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906A6"/>
    <w:multiLevelType w:val="hybridMultilevel"/>
    <w:tmpl w:val="6B9CC5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71B8A"/>
    <w:multiLevelType w:val="hybridMultilevel"/>
    <w:tmpl w:val="5594A0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45167"/>
    <w:multiLevelType w:val="hybridMultilevel"/>
    <w:tmpl w:val="2DE077A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743EC"/>
    <w:multiLevelType w:val="hybridMultilevel"/>
    <w:tmpl w:val="1410FE10"/>
    <w:lvl w:ilvl="0" w:tplc="37B6D2A6">
      <w:start w:val="1"/>
      <w:numFmt w:val="bullet"/>
      <w:lvlText w:val=""/>
      <w:lvlJc w:val="left"/>
      <w:pPr>
        <w:ind w:left="1995" w:hanging="361"/>
      </w:pPr>
      <w:rPr>
        <w:rFonts w:ascii="Wingdings" w:eastAsia="Wingdings" w:hAnsi="Wingdings" w:hint="default"/>
        <w:sz w:val="24"/>
        <w:szCs w:val="24"/>
      </w:rPr>
    </w:lvl>
    <w:lvl w:ilvl="1" w:tplc="A76C7EF6">
      <w:start w:val="1"/>
      <w:numFmt w:val="bullet"/>
      <w:lvlText w:val="•"/>
      <w:lvlJc w:val="left"/>
      <w:pPr>
        <w:ind w:left="2986" w:hanging="361"/>
      </w:pPr>
      <w:rPr>
        <w:rFonts w:hint="default"/>
      </w:rPr>
    </w:lvl>
    <w:lvl w:ilvl="2" w:tplc="35AA395E">
      <w:start w:val="1"/>
      <w:numFmt w:val="bullet"/>
      <w:lvlText w:val="•"/>
      <w:lvlJc w:val="left"/>
      <w:pPr>
        <w:ind w:left="3977" w:hanging="361"/>
      </w:pPr>
      <w:rPr>
        <w:rFonts w:hint="default"/>
      </w:rPr>
    </w:lvl>
    <w:lvl w:ilvl="3" w:tplc="320A1D52">
      <w:start w:val="1"/>
      <w:numFmt w:val="bullet"/>
      <w:lvlText w:val="•"/>
      <w:lvlJc w:val="left"/>
      <w:pPr>
        <w:ind w:left="4968" w:hanging="361"/>
      </w:pPr>
      <w:rPr>
        <w:rFonts w:hint="default"/>
      </w:rPr>
    </w:lvl>
    <w:lvl w:ilvl="4" w:tplc="1CF896F0">
      <w:start w:val="1"/>
      <w:numFmt w:val="bullet"/>
      <w:lvlText w:val="•"/>
      <w:lvlJc w:val="left"/>
      <w:pPr>
        <w:ind w:left="5959" w:hanging="361"/>
      </w:pPr>
      <w:rPr>
        <w:rFonts w:hint="default"/>
      </w:rPr>
    </w:lvl>
    <w:lvl w:ilvl="5" w:tplc="06727EC8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6" w:tplc="3E18AC72">
      <w:start w:val="1"/>
      <w:numFmt w:val="bullet"/>
      <w:lvlText w:val="•"/>
      <w:lvlJc w:val="left"/>
      <w:pPr>
        <w:ind w:left="7940" w:hanging="361"/>
      </w:pPr>
      <w:rPr>
        <w:rFonts w:hint="default"/>
      </w:rPr>
    </w:lvl>
    <w:lvl w:ilvl="7" w:tplc="0F847916">
      <w:start w:val="1"/>
      <w:numFmt w:val="bullet"/>
      <w:lvlText w:val="•"/>
      <w:lvlJc w:val="left"/>
      <w:pPr>
        <w:ind w:left="8931" w:hanging="361"/>
      </w:pPr>
      <w:rPr>
        <w:rFonts w:hint="default"/>
      </w:rPr>
    </w:lvl>
    <w:lvl w:ilvl="8" w:tplc="A9AC9D2E">
      <w:start w:val="1"/>
      <w:numFmt w:val="bullet"/>
      <w:lvlText w:val="•"/>
      <w:lvlJc w:val="left"/>
      <w:pPr>
        <w:ind w:left="9922" w:hanging="361"/>
      </w:pPr>
      <w:rPr>
        <w:rFonts w:hint="default"/>
      </w:rPr>
    </w:lvl>
  </w:abstractNum>
  <w:abstractNum w:abstractNumId="7" w15:restartNumberingAfterBreak="0">
    <w:nsid w:val="7A9D2A5A"/>
    <w:multiLevelType w:val="hybridMultilevel"/>
    <w:tmpl w:val="0922A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998378">
    <w:abstractNumId w:val="0"/>
  </w:num>
  <w:num w:numId="2" w16cid:durableId="1482381143">
    <w:abstractNumId w:val="7"/>
  </w:num>
  <w:num w:numId="3" w16cid:durableId="863980594">
    <w:abstractNumId w:val="3"/>
  </w:num>
  <w:num w:numId="4" w16cid:durableId="1956401158">
    <w:abstractNumId w:val="5"/>
  </w:num>
  <w:num w:numId="5" w16cid:durableId="883980940">
    <w:abstractNumId w:val="4"/>
  </w:num>
  <w:num w:numId="6" w16cid:durableId="899288688">
    <w:abstractNumId w:val="1"/>
  </w:num>
  <w:num w:numId="7" w16cid:durableId="632102454">
    <w:abstractNumId w:val="2"/>
  </w:num>
  <w:num w:numId="8" w16cid:durableId="341513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>
      <o:colormru v:ext="edit" colors="#204e7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0CF"/>
    <w:rsid w:val="00000F68"/>
    <w:rsid w:val="00002ACA"/>
    <w:rsid w:val="00013409"/>
    <w:rsid w:val="00021DCE"/>
    <w:rsid w:val="00026703"/>
    <w:rsid w:val="00033AE1"/>
    <w:rsid w:val="00037450"/>
    <w:rsid w:val="0004276D"/>
    <w:rsid w:val="00050039"/>
    <w:rsid w:val="00062129"/>
    <w:rsid w:val="00072988"/>
    <w:rsid w:val="00075C2B"/>
    <w:rsid w:val="000900A0"/>
    <w:rsid w:val="0009186A"/>
    <w:rsid w:val="000A0610"/>
    <w:rsid w:val="000A6E4C"/>
    <w:rsid w:val="000C0C8B"/>
    <w:rsid w:val="000C3745"/>
    <w:rsid w:val="000C4DC5"/>
    <w:rsid w:val="000C6A51"/>
    <w:rsid w:val="000D061E"/>
    <w:rsid w:val="000D7397"/>
    <w:rsid w:val="000D7B79"/>
    <w:rsid w:val="000E2CE3"/>
    <w:rsid w:val="000F6836"/>
    <w:rsid w:val="0012282D"/>
    <w:rsid w:val="0012386E"/>
    <w:rsid w:val="00124CC6"/>
    <w:rsid w:val="001306B8"/>
    <w:rsid w:val="00136AD6"/>
    <w:rsid w:val="00142629"/>
    <w:rsid w:val="00157310"/>
    <w:rsid w:val="00160AF4"/>
    <w:rsid w:val="00163242"/>
    <w:rsid w:val="00172D49"/>
    <w:rsid w:val="001765B2"/>
    <w:rsid w:val="00182D81"/>
    <w:rsid w:val="00184144"/>
    <w:rsid w:val="00184FFB"/>
    <w:rsid w:val="0018775E"/>
    <w:rsid w:val="001A019B"/>
    <w:rsid w:val="001A1365"/>
    <w:rsid w:val="001A7473"/>
    <w:rsid w:val="001B0D01"/>
    <w:rsid w:val="001B2422"/>
    <w:rsid w:val="001B7BA1"/>
    <w:rsid w:val="001D243B"/>
    <w:rsid w:val="001D2947"/>
    <w:rsid w:val="001D50CF"/>
    <w:rsid w:val="001E5475"/>
    <w:rsid w:val="001E73AC"/>
    <w:rsid w:val="001E7CA7"/>
    <w:rsid w:val="00203C99"/>
    <w:rsid w:val="00206E0D"/>
    <w:rsid w:val="00207371"/>
    <w:rsid w:val="002240AC"/>
    <w:rsid w:val="00225FD0"/>
    <w:rsid w:val="00226D75"/>
    <w:rsid w:val="00230743"/>
    <w:rsid w:val="00234C37"/>
    <w:rsid w:val="00235B68"/>
    <w:rsid w:val="00240088"/>
    <w:rsid w:val="002644D5"/>
    <w:rsid w:val="0027101A"/>
    <w:rsid w:val="00280504"/>
    <w:rsid w:val="00283339"/>
    <w:rsid w:val="002906C2"/>
    <w:rsid w:val="002955E6"/>
    <w:rsid w:val="00297EB4"/>
    <w:rsid w:val="002A3160"/>
    <w:rsid w:val="002A7674"/>
    <w:rsid w:val="002C058A"/>
    <w:rsid w:val="002C0BAB"/>
    <w:rsid w:val="002C0DDE"/>
    <w:rsid w:val="002C33F6"/>
    <w:rsid w:val="002C4EE7"/>
    <w:rsid w:val="002D39AA"/>
    <w:rsid w:val="002D6496"/>
    <w:rsid w:val="002E4924"/>
    <w:rsid w:val="003074E6"/>
    <w:rsid w:val="003126EE"/>
    <w:rsid w:val="00322F77"/>
    <w:rsid w:val="00341872"/>
    <w:rsid w:val="00342222"/>
    <w:rsid w:val="00344BEF"/>
    <w:rsid w:val="00353F13"/>
    <w:rsid w:val="00355733"/>
    <w:rsid w:val="003621CF"/>
    <w:rsid w:val="0036730B"/>
    <w:rsid w:val="003715ED"/>
    <w:rsid w:val="00376C3A"/>
    <w:rsid w:val="00381A2B"/>
    <w:rsid w:val="00394407"/>
    <w:rsid w:val="003A1BFD"/>
    <w:rsid w:val="003A7E8F"/>
    <w:rsid w:val="003B38B1"/>
    <w:rsid w:val="003B5E66"/>
    <w:rsid w:val="003C0DDF"/>
    <w:rsid w:val="003C48C3"/>
    <w:rsid w:val="003C7B38"/>
    <w:rsid w:val="003D333B"/>
    <w:rsid w:val="003E1E95"/>
    <w:rsid w:val="003E4C5D"/>
    <w:rsid w:val="003E77EA"/>
    <w:rsid w:val="003F1FD1"/>
    <w:rsid w:val="00401423"/>
    <w:rsid w:val="004148AB"/>
    <w:rsid w:val="004150E8"/>
    <w:rsid w:val="00431C98"/>
    <w:rsid w:val="00435DC0"/>
    <w:rsid w:val="0043682B"/>
    <w:rsid w:val="00437DBF"/>
    <w:rsid w:val="00450FA7"/>
    <w:rsid w:val="00460522"/>
    <w:rsid w:val="00462E90"/>
    <w:rsid w:val="00466BAD"/>
    <w:rsid w:val="00473797"/>
    <w:rsid w:val="00474A78"/>
    <w:rsid w:val="00487CB8"/>
    <w:rsid w:val="00490248"/>
    <w:rsid w:val="0049439A"/>
    <w:rsid w:val="00496AEF"/>
    <w:rsid w:val="004A23F7"/>
    <w:rsid w:val="004A50F9"/>
    <w:rsid w:val="004B265B"/>
    <w:rsid w:val="004B7531"/>
    <w:rsid w:val="004B765F"/>
    <w:rsid w:val="004C5C4D"/>
    <w:rsid w:val="004D3ED0"/>
    <w:rsid w:val="004E154E"/>
    <w:rsid w:val="004E2968"/>
    <w:rsid w:val="004E5BD3"/>
    <w:rsid w:val="004F007C"/>
    <w:rsid w:val="004F2013"/>
    <w:rsid w:val="004F3228"/>
    <w:rsid w:val="00507BC6"/>
    <w:rsid w:val="0051078A"/>
    <w:rsid w:val="0051407C"/>
    <w:rsid w:val="0051649F"/>
    <w:rsid w:val="00524524"/>
    <w:rsid w:val="005361D9"/>
    <w:rsid w:val="0054534A"/>
    <w:rsid w:val="00553F1F"/>
    <w:rsid w:val="00562532"/>
    <w:rsid w:val="00566D43"/>
    <w:rsid w:val="005821D5"/>
    <w:rsid w:val="00591670"/>
    <w:rsid w:val="005960FE"/>
    <w:rsid w:val="005A55BF"/>
    <w:rsid w:val="005B2C78"/>
    <w:rsid w:val="005B2FE6"/>
    <w:rsid w:val="005B68E3"/>
    <w:rsid w:val="005C1448"/>
    <w:rsid w:val="005C569C"/>
    <w:rsid w:val="005C5CDB"/>
    <w:rsid w:val="005D2551"/>
    <w:rsid w:val="005F107E"/>
    <w:rsid w:val="005F6898"/>
    <w:rsid w:val="00603084"/>
    <w:rsid w:val="006141B9"/>
    <w:rsid w:val="00624E4A"/>
    <w:rsid w:val="00635CD6"/>
    <w:rsid w:val="00645234"/>
    <w:rsid w:val="0064742F"/>
    <w:rsid w:val="00657409"/>
    <w:rsid w:val="0066085A"/>
    <w:rsid w:val="00663BE9"/>
    <w:rsid w:val="006662FD"/>
    <w:rsid w:val="00674DF1"/>
    <w:rsid w:val="00692AF6"/>
    <w:rsid w:val="00697831"/>
    <w:rsid w:val="006B3A36"/>
    <w:rsid w:val="006B5DED"/>
    <w:rsid w:val="006C2303"/>
    <w:rsid w:val="006C3D29"/>
    <w:rsid w:val="006C44B3"/>
    <w:rsid w:val="006D2517"/>
    <w:rsid w:val="006F1AA2"/>
    <w:rsid w:val="006F4D42"/>
    <w:rsid w:val="006F5491"/>
    <w:rsid w:val="007000E0"/>
    <w:rsid w:val="0070126C"/>
    <w:rsid w:val="00703316"/>
    <w:rsid w:val="0070405E"/>
    <w:rsid w:val="00711E6A"/>
    <w:rsid w:val="00722177"/>
    <w:rsid w:val="0072576F"/>
    <w:rsid w:val="00730F73"/>
    <w:rsid w:val="00742FE3"/>
    <w:rsid w:val="007463B0"/>
    <w:rsid w:val="00747115"/>
    <w:rsid w:val="00755253"/>
    <w:rsid w:val="0076163A"/>
    <w:rsid w:val="00762A70"/>
    <w:rsid w:val="00772A17"/>
    <w:rsid w:val="00781533"/>
    <w:rsid w:val="00785FCB"/>
    <w:rsid w:val="00791A35"/>
    <w:rsid w:val="00791DF2"/>
    <w:rsid w:val="00793984"/>
    <w:rsid w:val="0079579B"/>
    <w:rsid w:val="0079602A"/>
    <w:rsid w:val="007A3B1D"/>
    <w:rsid w:val="007A4E56"/>
    <w:rsid w:val="007B7E50"/>
    <w:rsid w:val="007C2DAD"/>
    <w:rsid w:val="007C38F7"/>
    <w:rsid w:val="007C64FA"/>
    <w:rsid w:val="007E655A"/>
    <w:rsid w:val="007F181F"/>
    <w:rsid w:val="007F3645"/>
    <w:rsid w:val="008140CB"/>
    <w:rsid w:val="00816BF8"/>
    <w:rsid w:val="00820E24"/>
    <w:rsid w:val="008248A8"/>
    <w:rsid w:val="00825404"/>
    <w:rsid w:val="008305AF"/>
    <w:rsid w:val="008326A4"/>
    <w:rsid w:val="008373C8"/>
    <w:rsid w:val="00852C91"/>
    <w:rsid w:val="00853C9D"/>
    <w:rsid w:val="008702E9"/>
    <w:rsid w:val="008713A6"/>
    <w:rsid w:val="00871F2C"/>
    <w:rsid w:val="00873B34"/>
    <w:rsid w:val="00884962"/>
    <w:rsid w:val="00886518"/>
    <w:rsid w:val="00887435"/>
    <w:rsid w:val="00897804"/>
    <w:rsid w:val="008A2009"/>
    <w:rsid w:val="008B40C2"/>
    <w:rsid w:val="008C08A8"/>
    <w:rsid w:val="008D36DB"/>
    <w:rsid w:val="008D6C8E"/>
    <w:rsid w:val="008D7259"/>
    <w:rsid w:val="008E01CC"/>
    <w:rsid w:val="008E5BDE"/>
    <w:rsid w:val="008E6146"/>
    <w:rsid w:val="008F1926"/>
    <w:rsid w:val="00901B3E"/>
    <w:rsid w:val="00904982"/>
    <w:rsid w:val="00910DFC"/>
    <w:rsid w:val="0092053E"/>
    <w:rsid w:val="009242B3"/>
    <w:rsid w:val="00931A8F"/>
    <w:rsid w:val="00933DFA"/>
    <w:rsid w:val="00934DB5"/>
    <w:rsid w:val="00934EB8"/>
    <w:rsid w:val="00962102"/>
    <w:rsid w:val="00963FA1"/>
    <w:rsid w:val="0096512B"/>
    <w:rsid w:val="00972289"/>
    <w:rsid w:val="009723A6"/>
    <w:rsid w:val="00983A62"/>
    <w:rsid w:val="0098444C"/>
    <w:rsid w:val="009861FA"/>
    <w:rsid w:val="009917FA"/>
    <w:rsid w:val="00991C9B"/>
    <w:rsid w:val="00992B72"/>
    <w:rsid w:val="00996AC7"/>
    <w:rsid w:val="0099766A"/>
    <w:rsid w:val="009A183C"/>
    <w:rsid w:val="009B07FC"/>
    <w:rsid w:val="009B204E"/>
    <w:rsid w:val="009B5A6B"/>
    <w:rsid w:val="009C2DE1"/>
    <w:rsid w:val="009C3868"/>
    <w:rsid w:val="009C6660"/>
    <w:rsid w:val="009C7982"/>
    <w:rsid w:val="009E1437"/>
    <w:rsid w:val="009E447F"/>
    <w:rsid w:val="009E675A"/>
    <w:rsid w:val="00A101C4"/>
    <w:rsid w:val="00A25125"/>
    <w:rsid w:val="00A2558F"/>
    <w:rsid w:val="00A34DC1"/>
    <w:rsid w:val="00A5244D"/>
    <w:rsid w:val="00A6541A"/>
    <w:rsid w:val="00A654E3"/>
    <w:rsid w:val="00A65B0C"/>
    <w:rsid w:val="00A70AF8"/>
    <w:rsid w:val="00A75A36"/>
    <w:rsid w:val="00A80297"/>
    <w:rsid w:val="00A86FCC"/>
    <w:rsid w:val="00A917EB"/>
    <w:rsid w:val="00A92CFF"/>
    <w:rsid w:val="00AA1B08"/>
    <w:rsid w:val="00AA66D1"/>
    <w:rsid w:val="00AB2261"/>
    <w:rsid w:val="00AB6B6A"/>
    <w:rsid w:val="00AB7A6E"/>
    <w:rsid w:val="00AC2918"/>
    <w:rsid w:val="00AD1737"/>
    <w:rsid w:val="00AE18D1"/>
    <w:rsid w:val="00AF2E7E"/>
    <w:rsid w:val="00AF42A0"/>
    <w:rsid w:val="00AF7310"/>
    <w:rsid w:val="00AF7DCF"/>
    <w:rsid w:val="00B00E0F"/>
    <w:rsid w:val="00B06620"/>
    <w:rsid w:val="00B17A4B"/>
    <w:rsid w:val="00B21E9C"/>
    <w:rsid w:val="00B2389A"/>
    <w:rsid w:val="00B44394"/>
    <w:rsid w:val="00B50FB6"/>
    <w:rsid w:val="00B5449D"/>
    <w:rsid w:val="00B55DA9"/>
    <w:rsid w:val="00B57C6A"/>
    <w:rsid w:val="00B57FD2"/>
    <w:rsid w:val="00B6479D"/>
    <w:rsid w:val="00B65EFA"/>
    <w:rsid w:val="00B73B1E"/>
    <w:rsid w:val="00B7455A"/>
    <w:rsid w:val="00B75F72"/>
    <w:rsid w:val="00B8683B"/>
    <w:rsid w:val="00B92A07"/>
    <w:rsid w:val="00B92C2C"/>
    <w:rsid w:val="00BA0A41"/>
    <w:rsid w:val="00BA0DA7"/>
    <w:rsid w:val="00BA32EF"/>
    <w:rsid w:val="00BB1B80"/>
    <w:rsid w:val="00BB5830"/>
    <w:rsid w:val="00BD0674"/>
    <w:rsid w:val="00BD1AB6"/>
    <w:rsid w:val="00BD3511"/>
    <w:rsid w:val="00BD6E74"/>
    <w:rsid w:val="00BE0DDB"/>
    <w:rsid w:val="00BF2CAB"/>
    <w:rsid w:val="00BF32AB"/>
    <w:rsid w:val="00BF5F7E"/>
    <w:rsid w:val="00C01142"/>
    <w:rsid w:val="00C15559"/>
    <w:rsid w:val="00C216B1"/>
    <w:rsid w:val="00C27D3F"/>
    <w:rsid w:val="00C309C5"/>
    <w:rsid w:val="00C37B81"/>
    <w:rsid w:val="00C40124"/>
    <w:rsid w:val="00C4384A"/>
    <w:rsid w:val="00C51488"/>
    <w:rsid w:val="00C527D9"/>
    <w:rsid w:val="00C61769"/>
    <w:rsid w:val="00C6479C"/>
    <w:rsid w:val="00C64FB2"/>
    <w:rsid w:val="00C65989"/>
    <w:rsid w:val="00C66BDF"/>
    <w:rsid w:val="00C83B05"/>
    <w:rsid w:val="00C96E50"/>
    <w:rsid w:val="00CB13AB"/>
    <w:rsid w:val="00CB1C68"/>
    <w:rsid w:val="00CB28E4"/>
    <w:rsid w:val="00CB2F96"/>
    <w:rsid w:val="00CB5686"/>
    <w:rsid w:val="00CC0C99"/>
    <w:rsid w:val="00CC5B8C"/>
    <w:rsid w:val="00CD1941"/>
    <w:rsid w:val="00CD3EA2"/>
    <w:rsid w:val="00CF47DD"/>
    <w:rsid w:val="00D07B0D"/>
    <w:rsid w:val="00D11B6D"/>
    <w:rsid w:val="00D15E27"/>
    <w:rsid w:val="00D24C4D"/>
    <w:rsid w:val="00D3550D"/>
    <w:rsid w:val="00D35849"/>
    <w:rsid w:val="00D3601B"/>
    <w:rsid w:val="00D456AC"/>
    <w:rsid w:val="00D53472"/>
    <w:rsid w:val="00D54C00"/>
    <w:rsid w:val="00D62540"/>
    <w:rsid w:val="00D86C33"/>
    <w:rsid w:val="00DA7774"/>
    <w:rsid w:val="00DA77B0"/>
    <w:rsid w:val="00DA78E5"/>
    <w:rsid w:val="00DC3E1D"/>
    <w:rsid w:val="00DC49A8"/>
    <w:rsid w:val="00DC5B63"/>
    <w:rsid w:val="00DE0A77"/>
    <w:rsid w:val="00DE0C86"/>
    <w:rsid w:val="00DF1A2A"/>
    <w:rsid w:val="00DF2817"/>
    <w:rsid w:val="00DF52AA"/>
    <w:rsid w:val="00DF792E"/>
    <w:rsid w:val="00E01869"/>
    <w:rsid w:val="00E03BFA"/>
    <w:rsid w:val="00E048AC"/>
    <w:rsid w:val="00E0618E"/>
    <w:rsid w:val="00E11628"/>
    <w:rsid w:val="00E1532D"/>
    <w:rsid w:val="00E23D86"/>
    <w:rsid w:val="00E24ABD"/>
    <w:rsid w:val="00E26815"/>
    <w:rsid w:val="00E415E9"/>
    <w:rsid w:val="00E43EF7"/>
    <w:rsid w:val="00E50801"/>
    <w:rsid w:val="00E526F2"/>
    <w:rsid w:val="00E56561"/>
    <w:rsid w:val="00E62164"/>
    <w:rsid w:val="00E65824"/>
    <w:rsid w:val="00E73A8A"/>
    <w:rsid w:val="00E8161D"/>
    <w:rsid w:val="00E84231"/>
    <w:rsid w:val="00E848F2"/>
    <w:rsid w:val="00E862CB"/>
    <w:rsid w:val="00E8727D"/>
    <w:rsid w:val="00E93B73"/>
    <w:rsid w:val="00EA14F1"/>
    <w:rsid w:val="00EB5B22"/>
    <w:rsid w:val="00EB6440"/>
    <w:rsid w:val="00EB6598"/>
    <w:rsid w:val="00EC131E"/>
    <w:rsid w:val="00EC31D7"/>
    <w:rsid w:val="00EC53C1"/>
    <w:rsid w:val="00ED44E6"/>
    <w:rsid w:val="00ED5FE5"/>
    <w:rsid w:val="00ED72B2"/>
    <w:rsid w:val="00EE3D35"/>
    <w:rsid w:val="00EE489E"/>
    <w:rsid w:val="00EE4BC6"/>
    <w:rsid w:val="00EF3870"/>
    <w:rsid w:val="00EF4810"/>
    <w:rsid w:val="00F0273E"/>
    <w:rsid w:val="00F03B0C"/>
    <w:rsid w:val="00F17C68"/>
    <w:rsid w:val="00F207C1"/>
    <w:rsid w:val="00F25F7F"/>
    <w:rsid w:val="00F40417"/>
    <w:rsid w:val="00F41322"/>
    <w:rsid w:val="00F66701"/>
    <w:rsid w:val="00F71FF9"/>
    <w:rsid w:val="00F9472C"/>
    <w:rsid w:val="00FA11A6"/>
    <w:rsid w:val="00FA35F5"/>
    <w:rsid w:val="00FA5D41"/>
    <w:rsid w:val="00FB32FF"/>
    <w:rsid w:val="00FC1983"/>
    <w:rsid w:val="00FC5876"/>
    <w:rsid w:val="00FD104C"/>
    <w:rsid w:val="00FD1F83"/>
    <w:rsid w:val="00FD4DE6"/>
    <w:rsid w:val="00FE1C02"/>
    <w:rsid w:val="00FE4DA4"/>
    <w:rsid w:val="00FE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04e7e"/>
    </o:shapedefaults>
    <o:shapelayout v:ext="edit">
      <o:idmap v:ext="edit" data="2"/>
    </o:shapelayout>
  </w:shapeDefaults>
  <w:decimalSymbol w:val=","/>
  <w:listSeparator w:val=";"/>
  <w14:docId w14:val="554A906D"/>
  <w15:chartTrackingRefBased/>
  <w15:docId w15:val="{DE404D0B-C965-401B-B9AD-472DB513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DCE"/>
    <w:pPr>
      <w:spacing w:line="360" w:lineRule="auto"/>
      <w:jc w:val="both"/>
    </w:pPr>
    <w:rPr>
      <w:rFonts w:ascii="Arial" w:hAnsi="Arial"/>
      <w:color w:val="000000"/>
      <w:sz w:val="24"/>
      <w:szCs w:val="24"/>
      <w:lang w:eastAsia="en-US"/>
    </w:rPr>
  </w:style>
  <w:style w:type="paragraph" w:styleId="Ttulo1">
    <w:name w:val="heading 1"/>
    <w:basedOn w:val="Normal"/>
    <w:link w:val="Ttulo1Char"/>
    <w:uiPriority w:val="1"/>
    <w:qFormat/>
    <w:rsid w:val="002A7674"/>
    <w:pPr>
      <w:widowControl w:val="0"/>
      <w:ind w:left="1275"/>
      <w:outlineLvl w:val="0"/>
    </w:pPr>
    <w:rPr>
      <w:rFonts w:eastAsia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paragraph" w:styleId="PargrafodaLista">
    <w:name w:val="List Paragraph"/>
    <w:basedOn w:val="Normal"/>
    <w:uiPriority w:val="34"/>
    <w:qFormat/>
    <w:rsid w:val="007F181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18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F181F"/>
    <w:rPr>
      <w:rFonts w:ascii="Tahoma" w:hAnsi="Tahoma" w:cs="Tahoma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39"/>
    <w:rsid w:val="00997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5FC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eladeGradeClara">
    <w:name w:val="Grid Table Light"/>
    <w:basedOn w:val="Tabelanormal"/>
    <w:uiPriority w:val="40"/>
    <w:rsid w:val="00934EB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Recuodecorpodetexto">
    <w:name w:val="Body Text Indent"/>
    <w:basedOn w:val="Normal"/>
    <w:link w:val="RecuodecorpodetextoChar"/>
    <w:rsid w:val="00934EB8"/>
    <w:pPr>
      <w:spacing w:after="120"/>
      <w:ind w:left="283"/>
    </w:pPr>
    <w:rPr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934EB8"/>
  </w:style>
  <w:style w:type="paragraph" w:styleId="Corpodetexto">
    <w:name w:val="Body Text"/>
    <w:basedOn w:val="Normal"/>
    <w:link w:val="CorpodetextoChar"/>
    <w:uiPriority w:val="99"/>
    <w:semiHidden/>
    <w:unhideWhenUsed/>
    <w:rsid w:val="006F4D42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6F4D42"/>
    <w:rPr>
      <w:sz w:val="24"/>
      <w:szCs w:val="24"/>
      <w:lang w:val="en-US" w:eastAsia="en-US"/>
    </w:rPr>
  </w:style>
  <w:style w:type="character" w:customStyle="1" w:styleId="Ttulo1Char">
    <w:name w:val="Título 1 Char"/>
    <w:link w:val="Ttulo1"/>
    <w:uiPriority w:val="1"/>
    <w:rsid w:val="002A7674"/>
    <w:rPr>
      <w:rFonts w:ascii="Arial" w:eastAsia="Arial" w:hAnsi="Arial"/>
      <w:b/>
      <w:bCs/>
      <w:sz w:val="24"/>
      <w:szCs w:val="24"/>
      <w:lang w:val="en-US" w:eastAsia="en-US"/>
    </w:rPr>
  </w:style>
  <w:style w:type="paragraph" w:styleId="Recuodecorpodetexto2">
    <w:name w:val="Body Text Indent 2"/>
    <w:basedOn w:val="Normal"/>
    <w:link w:val="Recuodecorpodetexto2Char"/>
    <w:rsid w:val="00184144"/>
    <w:pPr>
      <w:spacing w:after="120" w:line="480" w:lineRule="auto"/>
      <w:ind w:left="283"/>
    </w:pPr>
    <w:rPr>
      <w:sz w:val="20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184144"/>
  </w:style>
  <w:style w:type="character" w:customStyle="1" w:styleId="RodapChar">
    <w:name w:val="Rodapé Char"/>
    <w:link w:val="Rodap"/>
    <w:uiPriority w:val="99"/>
    <w:rsid w:val="009C7982"/>
    <w:rPr>
      <w:sz w:val="24"/>
      <w:szCs w:val="24"/>
      <w:lang w:val="en-US" w:eastAsia="en-US"/>
    </w:rPr>
  </w:style>
  <w:style w:type="character" w:styleId="Hyperlink">
    <w:name w:val="Hyperlink"/>
    <w:basedOn w:val="Fontepargpadro"/>
    <w:uiPriority w:val="99"/>
    <w:unhideWhenUsed/>
    <w:rsid w:val="008D36DB"/>
    <w:rPr>
      <w:color w:val="0563C1" w:themeColor="hyperlink"/>
      <w:u w:val="single"/>
    </w:rPr>
  </w:style>
  <w:style w:type="paragraph" w:customStyle="1" w:styleId="TituloB">
    <w:name w:val="Titulo B"/>
    <w:basedOn w:val="Normal"/>
    <w:next w:val="Normal"/>
    <w:link w:val="TituloBChar"/>
    <w:autoRedefine/>
    <w:qFormat/>
    <w:rsid w:val="001B2422"/>
    <w:pPr>
      <w:spacing w:after="240" w:line="240" w:lineRule="auto"/>
      <w:ind w:left="851" w:right="424" w:hanging="360"/>
      <w:jc w:val="left"/>
      <w:outlineLvl w:val="1"/>
    </w:pPr>
    <w:rPr>
      <w:rFonts w:ascii="Calibri" w:hAnsi="Calibri"/>
      <w:b/>
      <w:shadow/>
      <w:noProof/>
      <w:color w:val="auto"/>
      <w:sz w:val="22"/>
      <w:szCs w:val="22"/>
      <w:lang w:eastAsia="es-MX"/>
    </w:rPr>
  </w:style>
  <w:style w:type="character" w:customStyle="1" w:styleId="TituloBChar">
    <w:name w:val="Titulo B Char"/>
    <w:link w:val="TituloB"/>
    <w:rsid w:val="001B2422"/>
    <w:rPr>
      <w:rFonts w:ascii="Calibri" w:hAnsi="Calibri"/>
      <w:b/>
      <w:shadow/>
      <w:noProof/>
      <w:sz w:val="22"/>
      <w:szCs w:val="22"/>
      <w:lang w:eastAsia="es-MX"/>
    </w:rPr>
  </w:style>
  <w:style w:type="character" w:styleId="MenoPendente">
    <w:name w:val="Unresolved Mention"/>
    <w:basedOn w:val="Fontepargpadro"/>
    <w:uiPriority w:val="99"/>
    <w:semiHidden/>
    <w:unhideWhenUsed/>
    <w:rsid w:val="00E50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07/relationships/hdphoto" Target="media/hdphoto1.wdp"/><Relationship Id="rId18" Type="http://schemas.openxmlformats.org/officeDocument/2006/relationships/image" Target="media/image40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4.gif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gif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uciano.sampaio\Desktop\O&amp;M\Modelos%20Britanite\Papel%20Timbrado%20-%20Britanit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2010-11-29T00:00:00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3674a8-9dba-4b4a-95b7-3ac17b60311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1C449EED3FF84BBBC7077AF65407FF" ma:contentTypeVersion="17" ma:contentTypeDescription="Crear nuevo documento." ma:contentTypeScope="" ma:versionID="f657ed7b999c05b3eb344b0c38867530">
  <xsd:schema xmlns:xsd="http://www.w3.org/2001/XMLSchema" xmlns:xs="http://www.w3.org/2001/XMLSchema" xmlns:p="http://schemas.microsoft.com/office/2006/metadata/properties" xmlns:ns3="fe3674a8-9dba-4b4a-95b7-3ac17b603118" xmlns:ns4="c12269aa-be91-46bc-a572-1b50a48afb7f" targetNamespace="http://schemas.microsoft.com/office/2006/metadata/properties" ma:root="true" ma:fieldsID="6960096c90beca38f350b0ed7ce82453" ns3:_="" ns4:_="">
    <xsd:import namespace="fe3674a8-9dba-4b4a-95b7-3ac17b603118"/>
    <xsd:import namespace="c12269aa-be91-46bc-a572-1b50a48afb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674a8-9dba-4b4a-95b7-3ac17b6031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269aa-be91-46bc-a572-1b50a48afb7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C7F3B2-4573-4E30-8E3F-7A67768D93A0}">
  <ds:schemaRefs>
    <ds:schemaRef ds:uri="http://schemas.microsoft.com/office/2006/metadata/properties"/>
    <ds:schemaRef ds:uri="http://schemas.microsoft.com/office/infopath/2007/PartnerControls"/>
    <ds:schemaRef ds:uri="fe3674a8-9dba-4b4a-95b7-3ac17b603118"/>
  </ds:schemaRefs>
</ds:datastoreItem>
</file>

<file path=customXml/itemProps3.xml><?xml version="1.0" encoding="utf-8"?>
<ds:datastoreItem xmlns:ds="http://schemas.openxmlformats.org/officeDocument/2006/customXml" ds:itemID="{A44B9FAE-7198-4CDF-A037-CCB60A9983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4B8B4E-E56A-4F0F-B17F-02614470C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674a8-9dba-4b4a-95b7-3ac17b603118"/>
    <ds:schemaRef ds:uri="c12269aa-be91-46bc-a572-1b50a48af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9428E7A-6CB9-4B2B-874B-72665DC2D361}">
  <ds:schemaRefs>
    <ds:schemaRef ds:uri="http://schemas.microsoft.com/sharepoint/v3/contenttype/forms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otalTime>336</TotalTime>
  <Pages>20</Pages>
  <Words>1301</Words>
  <Characters>7031</Characters>
  <Application>Microsoft Office Word</Application>
  <DocSecurity>0</DocSecurity>
  <Lines>58</Lines>
  <Paragraphs>16</Paragraphs>
  <ScaleCrop>false</ScaleCrop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dcmitype="http://purl.org/dc/dcmitype/"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cp:lastModifiedBy/>
  <cp:revision>1</cp:revision>
  <dcterms:created xsi:type="dcterms:W3CDTF">2025-11-24T17:58:00Z</dcterms:created>
  <dcterms:modified xsi:type="dcterms:W3CDTF">2026-07-02T11:51:00Z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/>
  </property>
  <property fmtid="{D5CDD505-2E9C-101B-9397-08002B2CF9AE}" pid="3" name="GrammarlyDocumentId">
    <vt:lpwstr/>
  </property>
</Properties>
</file>